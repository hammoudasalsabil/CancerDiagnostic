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5B63" w:rsidRDefault="000A4BB1" w:rsidP="006D79A8">
      <w:pPr>
        <w:pStyle w:val="Corpsdetexte"/>
      </w:pPr>
      <w:r w:rsidRPr="00F80D22"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01B3027D" wp14:editId="4B732B82">
                <wp:simplePos x="0" y="0"/>
                <wp:positionH relativeFrom="column">
                  <wp:posOffset>-1366588</wp:posOffset>
                </wp:positionH>
                <wp:positionV relativeFrom="paragraph">
                  <wp:posOffset>-820802</wp:posOffset>
                </wp:positionV>
                <wp:extent cx="3481626" cy="3100086"/>
                <wp:effectExtent l="0" t="95250" r="0" b="100330"/>
                <wp:wrapNone/>
                <wp:docPr id="5" name="Forme libre : Forme 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14599" flipH="1" flipV="1">
                          <a:off x="0" y="0"/>
                          <a:ext cx="3481626" cy="3100086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18000"/>
                              </a:schemeClr>
                            </a:gs>
                            <a:gs pos="100000">
                              <a:schemeClr val="accent2">
                                <a:alpha val="2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C626B" id="Forme libre : Forme 10" o:spid="_x0000_s1026" style="position:absolute;margin-left:-107.6pt;margin-top:-64.65pt;width:274.15pt;height:244.1pt;rotation:2746613fd;flip:x y;z-index:2516561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47519,261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1796f" color2="#0072c7 [3205]" o:opacity2="13107f" focusposition="1" focussize="" focus="100%" type="gradientRadial"/>
                <v:stroke joinstyle="miter"/>
                <v:path arrowok="t" o:connecttype="custom" o:connectlocs="1892864,3083273;1876593,3091178;1877567,3091556;2028157,3003020;1975548,3014323;1896634,3023364;1892877,3014323;1947991,3009802;2028157,3003020;2165002,2991189;2161788,2992008;2163436,2991718;1183285,2974199;1239025,2987197;1262825,2988327;1329211,3017714;1359274,3023364;1361154,3023930;1368042,3017714;1394346,3024495;1420651,3030146;1472481,3041022;1473260,3040318;1533384,3049360;1562193,3053881;1591003,3056142;1649874,3058402;1730039,3057271;1733519,3057271;1741313,3053315;1758850,3048230;1776699,3047947;1788912,3049359;1792199,3057271;1820226,3057271;1811458,3068574;1806448,3074225;1790164,3081007;1760102,3081007;1721272,3078746;1637348,3076486;1574719,3071965;1519605,3065184;1464491,3057271;1380568,3045969;1315434,3026756;1316187,3026262;1277856,3015453;1244036,3001891;1205206,2990588;1165123,2978155;1183285,2974199;1920623,2949968;1901485,2952603;1769131,2958633;1812710,2963462;1823984,2961201;1901645,2953290;1914424,2951048;2039538,2933592;1974535,2942543;1996841,2943118;2028939,2937749;2276822,2930977;2072947,2979967;2176118,2959224;969720,2908081;1113766,2963462;1165123,2978155;1203953,2990587;1242784,3001889;1276603,3015452;1269087,3021104;1249046,3017713;1177649,2993978;1142577,2981545;1107504,2967983;1061158,2953290;1021075,2937467;989761,2922773;969720,2908081;1028592,2879826;1097483,2911472;1088716,2915993;1008550,2880955;1028592,2879826;774316,2802970;859492,2845919;877028,2864003;836945,2844788;806883,2827835;774316,2802970;923676,2773969;923687,2774290;927918,2778911;928384,2776974;2752942,2699777;2748394,2700119;2673238,2748719;2599335,2784887;2546726,2813142;2517918,2824444;2487855,2835746;2451530,2852700;2423973,2867393;2383890,2882086;2342555,2895649;2331281,2905821;2313745,2911472;2269905,2918254;2213538,2934077;2162183,2948769;2105816,2963463;2035671,2979286;1936717,2993978;1934212,2997370;1886635,3008102;1887867,3008672;1940703,2996753;1941727,2993978;2040682,2979286;2110827,2963463;2167193,2948769;2218550,2934077;2274916,2918254;2318757,2911472;2289079,2927540;2289947,2927296;2321262,2910341;2338798,2904691;2339966,2904399;2347566,2896779;2388902,2883216;2428984,2868524;2456541,2853830;2492866,2836877;2522928,2825575;2543543,2817488;2554243,2810881;2606852,2782626;2680754,2746459;605003,2684147;609758,2687828;611382,2688574;2761349,2654643;2760919,2654909;2760919,2655232;2762910,2655489;2763425,2654909;2788411,2637772;2781015,2642381;2779708,2643607;2784778,2640679;502727,2580842;550035,2631102;512525,2590486;2877098,2580809;2876986,2580845;2876158,2585966;2856116,2606310;2832316,2630044;2833751,2629747;2856116,2607440;2876158,2587096;2877098,2580809;625157,2555358;627638,2558083;627763,2557710;439876,2529453;472443,2548668;474042,2550367;488883,2553330;522545,2581444;568892,2615351;588933,2640216;600206,2652649;647804,2688816;634026,2698988;589698,2654545;587681,2654909;629630,2696966;634026,2698988;647805,2688816;766800,2773583;743002,2780364;751769,2786016;716697,2787146;694150,2773583;672857,2758891;620248,2719332;571397,2679775;526304,2640216;505010,2621003;484969,2600658;492484,2591617;517536,2611961;545093,2631174;578912,2663951;581787,2666176;545093,2631174;518788,2611961;493736,2591617;466179,2561100;439876,2529453;3199325,2349747;3198690,2349993;3185009,2379620;3186175,2208152;3152980,2251417;3136696,2278542;3120413,2303407;3081582,2349747;3047763,2396086;3017701,2433384;3015194,2434767;3013143,2437509;3016447,2435645;3046509,2398348;3080330,2352008;3119159,2305669;3135444,2280804;3151727,2253678;3185547,2209599;3315816,2192646;3299532,2236724;3270723,2284194;3241913,2332795;3215609,2363310;3233146,2331664;3248177,2300017;3259449,2283064;3274480,2260460;3288259,2237855;3315816,2192646;3234739,2095763;3204335,2144046;3203776,2145206;3234397,2096576;3251414,1986408;3214872,2076496;3138002,2218275;3126747,2234331;3126675,2234464;3100370,2275152;3074066,2319232;3044004,2353139;3018952,2391567;2871147,2541887;2822296,2579185;2817609,2582400;2815588,2584247;2795159,2599273;2778456,2616482;2717078,2658301;2707461,2663783;2681339,2682997;2677568,2685208;2671985,2689947;2623135,2719333;2574283,2746459;2568692,2749016;2535615,2768401;2525362,2773068;2515412,2779235;2481592,2796189;2449992,2807371;2379565,2839425;2214332,2895031;2099192,2921745;2192245,2905821;2209781,2902429;2266147,2884346;2301219,2874174;2357586,2848178;2421468,2827834;2462396,2813352;2480340,2804100;2496622,2799580;2519169,2788277;2525094,2784561;2540464,2771324;2574283,2753240;2612759,2736222;2626892,2728374;2675744,2698988;2697037,2680904;2720837,2667341;2782213,2625524;2826054,2588225;2874904,2550928;3022710,2400607;3043051,2369406;3044004,2366700;3076571,2321491;3086592,2307928;3099916,2291253;3104128,2284194;3130432,2243506;3181789,2147436;3231892,2044585;3246610,2002766;3388465,1886353;3384708,1888614;3384708,1888614;3400297,1819369;3399847,1821368;3403496,1825321;3414770,1836623;3422286,1832102;3422475,1831235;3417275,1834363;3404749,1824190;3389132,1690978;3388257,1691022;3386673,1691102;3387213,1696475;3385961,1724731;3380951,1741684;3350889,1784632;3343373,1821931;3335858,1834363;3323332,1888614;3309553,1931562;3294522,1973381;3285754,2006158;3275734,2040064;3283725,2028849;3290765,2005027;3297027,1971120;3312058,1929302;3325837,1886353;3338363,1832102;3345878,1819669;3353394,1782372;3383456,1739423;3363415,1826450;3348384,1898785;3314563,1991464;3307873,2000855;3305013,2014917;3295775,2038935;3260702,2107878;3244418,2144046;3234397,2163260;3221872,2183604;3188052,2237855;3151727,2290975;3105382,2362181;3054025,2432255;3020206,2471812;2983880,2510240;2971354,2526063;2957576,2541887;2936282,2557710;2901455,2592503;2902461,2596138;2866137,2630044;2827306,2654909;2795992,2677514;2766327,2697075;2770940,2696729;2803507,2675254;2834823,2652649;2873652,2627784;2909978,2593877;2908725,2589356;2943797,2554320;2965092,2538496;2978870,2522673;2991396,2506850;3027721,2468422;3061540,2428864;3112897,2358789;3159242,2287585;3195568,2234464;3229387,2180213;3241913,2159869;3251934,2140655;3268218,2104488;3303290,2035543;3317068,1989205;3350889,1896526;3365920,1824191;3385961,1737163;3390480,1721876;3387213,1721340;3388465,1693084;3416022,1667089;3401437,1721927;3401438,1721927;3416023,1667090;3427296,1655786;3419780,1670480;3418059,1701278;3417275,1730381;3404749,1765159;3404749,1769132;3419780,1730381;3422286,1670479;3428126,1659062;3373434,1607186;3365227,1624692;3362161,1650136;3358210,1638250;3356764,1639927;3360909,1652396;3358404,1670480;3363415,1685172;3367298,1684978;3364667,1677260;3367172,1659176;3373434,1607186;3478653,1576670;3481158,1577800;3479905,1625269;3481158,1658047;3477399,1717948;3473642,1751855;3462368,1801585;3458611,1843404;3439822,1920260;3422286,1986943;3390972,1999376;3393477,1992595;3398487,1945125;3417275,1895395;3432306,1887484;3432306,1887483;3448591,1801585;3457358,1760897;3464874,1719079;3471137,1679520;3473642,1642223;3474894,1610577;3477399,1593623;3478653,1576670;176416,1052621;177039,1052902;177098,1052744;251988,890621;224431,936960;201884,953914;201830,954996;199650,998264;199713,998161;201884,955044;224431,938090;251988,891751;252927,892316;253396,891468;267017,792291;249481,803593;223178,853323;229195,857667;229391,856904;224431,853323;250734,803593;266263,793585;363467,727868;361885,729011;355169,752310;350941,764035;235703,953914;219419,1000253;204388,1047723;171821,1147183;150527,1214997;140507,1265858;135496,1291852;131738,1317848;120465,1387922;116707,1430871;122971,1476080;125906,1451447;125476,1443303;130486,1395833;141759,1325759;150700,1316078;163683,1237677;163053,1224038;175428,1192028;182791,1165153;180590,1169787;173074,1167527;154285,1216127;155538,1243253;146769,1295243;145517,1304285;132991,1317848;136748,1291852;141759,1265858;151779,1214997;173074,1147183;205641,1047723;220672,1000253;236955,953914;352193,764035;363467,727868;386015,614845;386014,614845;392276,619366;392276,619365;611722,453931;611481,454104;610750,454851;600520,464524;597933,467919;596243,469642;588933,479217;512526,560594;491231,583199;469938,606933;375779,700839;471190,605803;492483,582068;513778,559463;590185,478087;597933,467919;610750,454851;643518,375995;632707,379393;624667,382087;622754,384277;608974,395579;573902,415923;550103,439659;527557,463393;512526,475826;512016,475250;497808,490661;473695,517645;434865,556073;441128,562853;441247,562758;436117,557203;474947,518775;513778,475826;528809,463394;551355,439659;575154,415925;610226,395580;624005,384278;639037,379192;643781,377863;2457793,171795;2521675,197790;2549232,218134;2487855,191008;2457793,171795;2249864,89288;2299967,99459;2370112,131105;2249864,89288;1495808,81800;1469503,84767;1413135,91548;1358022,102850;1334223,109632;1306666,116413;1246366,127102;1235268,131107;1158861,154841;1083706,181966;1031097,203441;996025,215873;909595,252041;868261,275776;828178,299510;764295,342459;704171,385408;646628,430702;651562,436269;663775,428710;674171,421719;711687,392189;771811,349240;835692,306292;875775,282556;917111,258822;1003539,222655;1037359,206831;1089968,185357;1165123,158231;1241530,134497;1273627,128808;1289131,124027;1500166,82948;1943763,57500;1970536,59902;2006862,71204;1979305,67814;1921686,57641;1943763,57500;2089533,48599;2140888,51989;2203517,74594;2125857,62162;2089533,48599;1670543,48317;1525868,55381;1425661,67813;1378063,79115;1336727,92678;1279108,99459;1061158,175185;982245,206831;958446,214742;937152,224915;897070,244128;834440,273514;786842,307421;649057,404621;620263,427214;592093,450422;592690,450961;375993,680397;332152,734648;312111,767426;292069,797941;254492,861234;213616,919355;213157,921137;199378,955044;189357,970867;186852,973127;175736,1006469;173074,1026249;170569,1054504;153033,1100844;136748,1147183;119212,1214997;109191,1277160;102929,1339322;111697,1296373;112509,1292829;114202,1276029;124222,1213867;127360,1214811;127632,1213761;124224,1212736;141760,1144922;158043,1098582;175499,1052456;174327,1052243;176832,1023988;190610,970867;200631,955044;200968,954218;214410,921137;255745,862365;293322,799072;313364,768556;333405,735779;377246,681528;593943,452092;651562,404622;789347,307423;836945,273516;899575,244130;939657,224915;960952,214744;984751,206831;1063664,175185;1281614,99460;1339234,92679;1380568,79116;1428167,67814;1528374,55381;1673048,48740;1789333,52261;1846531,0;1905402,3390;1965526,9042;2005609,18084;2031914,29386;2064481,23734;2113331,33907;2143393,41818;2142141,42949;2140888,50860;2089533,47470;2071996,42949;2054460,39557;2020640,32776;1986820,25995;1951748,21474;1912918,21474;1881603,21474;1832753,21474;1830458,20813;1808953,30516;1816469,41818;1891624,55381;1858179,55908;1858744,55947;1894129,55381;1924191,58772;1981810,68943;2009367,72335;2055713,81377;2103312,90418;2149657,100590;2196003,113023;2218550,118674;2241096,125455;2241387,125695;2257556,128210;2296738,141348;2302211,148831;2303726,149190;2338798,161622;2368860,172925;2398922,185358;2421469,196660;2436500,203441;2452783,211352;2507897,239609;2578042,280297;2614367,302902;2615419,303579;2633983,313755;3340868,1513377;3340339,1522836;3354646,1524680;3368424,1533721;3374687,1564237;3398486,1600404;3408508,1601227;3408508,1592493;3418690,1566971;3418527,1561978;3428548,1531461;3442327,1531461;3463620,1519029;3466125,1568759;3459863,1592493;3452348,1615098;3448589,1652396;3447337,1671609;3444832,1690824;3439492,1694037;3439822,1695344;3444939,1692266;3447337,1673870;3448589,1654657;3452348,1617358;3459863,1594754;3466125,1571020;3476146,1577801;3474894,1594754;3472389,1611708;3471136,1643354;3468631,1680651;3462368,1720210;3454853,1762028;3446084,1802716;3429801,1888614;3414770,1896526;3395981,1946256;3390970,1993726;3388465,2000507;3367172,2052498;3360908,2057018;3334604,2112399;3362161,2057018;3368424,2052498;3328341,2155348;3307048,2165521;3302632,2173491;3303290,2174561;3308301,2165519;3329594,2155348;3314563,2193776;3287006,2238985;3273228,2261589;3258197,2284194;3246923,2301147;3230640,2333924;3213104,2365571;3185547,2399478;3157990,2431124;3159138,2428990;3127927,2467291;3060287,2533975;3046971,2552463;3060287,2535105;3127927,2468421;3076571,2538495;3050110,2563503;3028868,2577592;3027720,2579185;3014439,2588403;3013942,2591617;2955070,2645868;2892440,2697858;2889545,2699754;2868642,2723853;2818538,2757760;2771711,2789450;2771542,2789634;2818538,2758891;2868642,2724984;2827306,2762281;2793643,2782060;2770356,2790935;2769687,2791668;2744635,2806360;2735196,2810308;2711443,2827694;2688269,2842528;2653197,2862872;2641924,2864003;2629395,2869028;2627447,2870363;2643176,2865132;2654450,2864003;2609357,2894518;2580547,2908082;2551738,2920514;2531389,2923268;2527938,2925035;2432742,2962332;2427888,2963328;2398922,2980416;2415205,2984937;2355081,3008672;2360092,2992849;2340050,2999630;2321262,3005281;2282431,3016583;2277243,3010965;2258631,3014323;2236085,3018844;2189740,3029016;2188212,3029657;2232328,3019973;2254874,3015452;2273662,3012062;2281178,3017713;2320009,3006410;2338797,3000760;2358838,2993978;2353828,3009802;2301219,3032406;2298640,3031755;2262390,3044838;2232328,3052750;2187234,3062922;2168603,3061510;2129633,3068352;2128362,3070834;2024398,3088918;2000598,3083266;1980557,3083266;1945484,3093439;1914170,3095699;1882855,3096829;1879453,3095514;1850915,3100079;1816469,3094568;1817722,3093439;1823984,3085527;1795175,3082136;1808953,3075355;1850289,3074224;1890372,3073095;1947990,3074224;1988072,3070834;2063228,3056141;2113331,3045969;2150909,3044838;2153523,3043743;2117090,3044839;2066986,3055011;1991831,3069704;1951748,3073095;1894129,3071965;1854046,3073095;1812710,3074225;1813963,3069704;1822731,3058402;2208528,3000760;2470319,2911472;2539211,2878695;2578042,2860611;2618125,2841398;2693280,2800710;2753404,2758891;2866137,2679775;2897451,2657170;2927513,2633436;2972606,2596138;2991396,2567882;3018384,2545559;3018601,2544156;2992649,2565622;2973859,2593877;2928766,2631175;2898704,2654909;2867390,2677514;2754657,2756630;2694533,2798449;2619378,2839138;2579295,2858351;2540464,2876435;2471572,2909212;2209781,2998499;1823984,3056142;1795175,3056142;1791417,3047100;1761355,3045969;1733798,3056142;1653632,3057271;1594761,3055011;1565951,3052750;1537142,3048230;1554497,3031527;1550920,3032406;1486262,3021602;1483280,3022235;1359275,3001891;1310423,2992849;1267835,2986067;1216480,2964592;1152597,2943119;1086211,2919383;1097483,2911472;1143830,2919383;1163871,2935207;1232763,2953290;1369296,2984937;1403115,2990588;1439440,2996239;1479523,3004151;1523695,3012769;1527120,3012062;1568456,3017714;1569708,3015453;1629832,3017714;1639853,3018844;1732545,3018844;1800184,3021104;1880350,3015453;1890371,3015453;1894129,3024495;1973041,3015453;2025650,3004151;2055712,2999630;2074502,2997370;2115836,2988328;2149657,2981547;2183476,2973634;2245511,2963947;2253622,2961202;2188488,2971374;2154667,2979286;2120848,2986067;2079512,2995109;2060724,2997370;2030662,3001891;1949243,3008672;1894129,3013193;1884108,3013193;1803943,3018844;1736303,3016583;1643612,3016583;1633591,3015453;1594761,3000760;1573467,3013193;1573413,3013290;1591003,3003020;1629834,3017713;1569710,3015452;1570183,3015176;1530879,3009802;1484534,3000760;1444451,2992849;1408125,2987197;1374306,2981547;1237773,2949900;1168882,2931816;1148840,2915993;1102494,2908081;1033602,2876435;1013561,2877565;942163,2844788;929637,2824444;932142,2823314;975983,2844788;1019823,2866263;1032349,2859482;980994,2828965;938406,2812012;879533,2781495;829430,2752109;750517,2721594;720455,2698989;726718,2696729;756780,2704640;694150,2645868;659078,2619873;626511,2593877;585176,2563361;525052,2503459;520926,2491825;508767,2480854;467433,2440166;462422,2419822;446138,2399478;444198,2396733;424843,2384784;387266,2336185;365972,2290975;363467,2290975;334658,2241245;307102,2191515;278291,2133874;251988,2075102;278291,2114660;304596,2164390;313364,2191515;316988,2196310;312527,2175385;300896,2156336;281962,2117919;259502,2084143;231945,2016329;208336,1946812;200584,1926548;166818,1804936;151886,1716653;151779,1719079;153033,1737163;159295,1778982;166810,1821931;154285,1784632;145517,1737163;135496,1737163;129233,1694214;120465,1667089;112950,1641094;91655,1620750;85393,1620750;79129,1592493;76624,1556326;81635,1505466;84140,1487383;88406,1474979;86332,1446694;89150,1404875;94160,1396399;94160,1391312;84140,1408266;75372,1396964;59088,1376620;56113,1360514;55331,1361926;50320,1407136;46562,1452345;42805,1487383;42805,1559716;44057,1597014;46562,1634311;35289,1669349;32784,1669349;25269,1601535;25269,1531461;31531,1477210;42800,1487377;32784,1476080;30279,1435392;32784,1373229;34036,1356276;37795,1328020;52826,1277160;60315,1243373;57836,1235341;49067,1280550;34036,1331411;30279,1359666;29026,1376620;26521,1438782;29026,1479470;22764,1533721;22764,1603796;30279,1671609;32784,1671609;49067,1736033;57836,1789153;76624,1843404;106217,1960065;108800,1982423;114203,1982423;141760,2042325;151781,2072842;132991,2046846;112950,2006158;111698,2017460;100800,1986979;92908,1988074;84140,1962079;54078,1899916;35289,1844535;34036,1798195;25269,1743944;19005,1689693;5227,1650136;13995,1439913;22764,1385662;15248,1356276;30279,1274899;34036,1255685;44057,1190132;70362,1142662;64098,1207086;70359,1196043;74119,1169646;75372,1140401;86645,1103103;104181,1046592;125476,988951;127071,987331;136750,941481;150527,908704;166812,881578;199379,825067;225683,774207;263260,708654;290817,680397;313364,640840;332153,615975;352195,606933;357205,600151;377246,563984;416076,523296;417133,540302;414301,547450;454906,509733;474947,485999;501252,463394;503519,465667;502505,464524;535072,435138;567640,408012;602712,374106;651562,341328;704171,306292;735626,286491;756780,268994;794357,248649;834440,229436;839746,226974;853386,214885;875776,200050;900358,188748;917749,185136;920868,183096;1261572,58771;1274213,56291;1309170,45208;1333283,40828;1345856,40732;1350506,39557;1636096,5651;1717201,5368;1803943,6780;1805558,7873;1847784,3390;1886614,9041;1925444,15822;1945478,19931;1924191,14692;1885360,7911;1846531,2260;18465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-128270</wp:posOffset>
            </wp:positionV>
            <wp:extent cx="1826895" cy="1903730"/>
            <wp:effectExtent l="0" t="0" r="0" b="127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0D22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36DD9B" wp14:editId="69E03908">
                <wp:simplePos x="0" y="0"/>
                <wp:positionH relativeFrom="column">
                  <wp:posOffset>-552450</wp:posOffset>
                </wp:positionH>
                <wp:positionV relativeFrom="paragraph">
                  <wp:posOffset>-1042670</wp:posOffset>
                </wp:positionV>
                <wp:extent cx="494665" cy="474980"/>
                <wp:effectExtent l="0" t="0" r="635" b="1270"/>
                <wp:wrapNone/>
                <wp:docPr id="7" name="Forme libre : Forme 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494665" cy="47498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78911" id="Forme libre : Forme 10" o:spid="_x0000_s1026" style="position:absolute;margin-left:-43.5pt;margin-top:-82.1pt;width:38.95pt;height:37.4pt;rotation:180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47519,261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268936,472404;266624,473615;266762,473673;288158,460108;280683,461840;269471,463225;268938,461840;276768,461147;288158,460108;307601,458295;307144,458421;307378,458376;168120,455692;176039,457684;179421,457857;188853,462359;193124,463225;193391,463312;194370,462359;198107,463398;201844,464264;209208,465931;209319,465823;217861,467208;221954,467901;226048,468247;234412,468593;245802,468420;246296,468420;247404,467814;249895,467035;252431,466992;254166,467208;254633,468420;258615,468420;257370,470152;256658,471018;254344,472057;250073,472057;244556,471710;232632,471364;223734,470671;215904,469632;208073,468420;196149,466688;186895,463745;187002,463669;181556,462013;176751,459935;171234,458203;165539,456298;168120,455692;272880,451980;270161,452383;251356,453307;257548,454047;259149,453701;270183,452489;271999,452145;289775,449471;280539,450842;283709,450930;288269,450108;323488,449070;294522,456576;309180,453398;137777,445562;158243,454047;165539,456298;171056,458203;176573,459935;181378,462013;180310,462879;177463,462359;167319,458723;162336,456818;157353,454740;150768,452489;145073,450064;140624,447813;137777,445562;146141,441233;155929,446082;154683,446774;143294,441406;146141,441233;110014,429457;122116,436038;124607,438808;118912,435865;114641,433267;110014,429457;131235,425014;131236,425063;131837,425771;131904,425474;391135,413647;390488,413699;379810,421145;369310,426687;361836,431016;357743,432747;353471,434479;348310,437077;344395,439328;338700,441579;332827,443657;331225,445216;328734,446082;322505,447121;314497,449545;307200,451796;299192,454047;289226,456472;275166,458723;274810,459242;268051,460887;268226,460974;275733,459148;275878,458723;289938,456472;299904,454047;307912,451796;315209,449545;323217,447121;329446,446082;325229,448543;325353,448506;329802,445908;332293,445043;332459,444998;333539,443830;339412,441752;345107,439501;349022,437250;354183,434652;358454,432921;361383,431682;362904,430669;370378,426340;380878,420799;85958,411252;86634,411816;86864,411930;392329,406731;392268,406772;392268,406822;392551,406861;392624,406772;396174,404146;395123,404853;394937,405041;395658,404592;71427,395424;78148,403125;72819,396902;408774,395419;408759,395424;408641,396209;405793,399326;402412,402963;402616,402917;405793,399499;408641,396382;408774,395419;88822,391519;89174,391937;89192,391880;62497,387550;67124,390494;67351,390755;69460,391209;74243,395516;80827,400711;83675,404521;85276,406426;92039,411967;90082,413526;83784,406716;83497,406772;89457,413216;90082,413526;92039,411967;108946,424955;105565,425994;106810,426860;101827,427033;98624,424955;95599,422704;88124,416643;81183,410582;74777,404521;71751,401577;68904,398460;69972,397075;73531,400192;77446,403136;82251,408158;82660,408498;77446,403136;73709,400192;70149,397075;66234,392399;62497,387550;454556,360017;454466,360054;452522,364594;452688,338322;447971,344951;445658,349107;443344,352917;437827,360017;433022,367117;428751,372831;428395,373043;428103,373463;428573,373178;432844,367463;437649,360363;443166,353263;445480,349454;447793,345298;452599,338544;471107,335946;468793,342700;464700,349973;460607,357419;456870,362095;459361,357246;461497,352397;463098,349800;465234,346337;467192,342873;471107,335946;459588,321103;455268,328500;455188,328678;459539,321227;461957,304348;456765,318151;445843,339873;444244,342333;444234,342354;440497,348588;436759,355341;432488,360536;428929,366424;407929,389455;400988,395170;400322,395663;400035,395946;397133,398248;394759,400885;386039,407292;384673,408132;380961,411076;380425,411414;379632,412141;372692,416643;365751,420799;364956,421191;360257,424161;358800,424876;357387,425821;352581,428418;348092,430132;338086,435043;314610,443562;298250,447655;311471,445216;313963,444696;321971,441925;326954,440367;334963,436384;344039,433267;349854,431048;352404,429630;354717,428938;357920,427206;358762,426637;360946,424609;365751,421838;371217,419231;373225,418028;380166,413526;383192,410755;386573,408677;395293,402270;401522,396555;408463,390841;429463,367809;432353,363029;432488,362614;437115,355687;438539,353609;440432,351055;441031,349973;444768,343739;452065,329020;459183,313261;461274,306854;481429,289018;480895,289364;480895,289364;483110,278755;483046,279061;483564,279667;485166,281398;486234,280706;486261,280573;485522,281052;483742,279493;481524,259083;481399,259090;481174,259102;481251,259926;481073,264255;480361,266852;476090,273433;475022,279147;473954,281052;472175,289364;470217,295945;468081,302352;466836,307374;465412,312569;466547,310850;467548,307200;468437,302005;470573,295598;472531,289018;474310,280706;475378,278801;476446,273086;480717,266506;477870,279840;475734,290923;470929,305122;469978,306561;469572,308716;468260,312396;463276,322959;460963,328500;459539,331444;457759,334561;452954,342873;447793,351012;441209,361922;433912,372658;429107,378719;423946,384607;422166,387031;420209,389455;417183,391880;412235,397211;412378,397767;407217,402963;401700,406772;397251,410236;393036,413233;393692,413180;398319,409889;402768,406426;408285,402616;413446,397421;413268,396728;418251,391360;421276,388936;423234,386512;425014,384087;430175,378200;434980,372139;442276,361402;448861,350493;454022,342354;458827,334042;460607,330925;462031,327981;464344,322439;469327,311876;471285,304776;476090,290576;478226,279494;481073,266160;481715,263817;481251,263735;481429,259406;485344,255423;483272,263825;483272,263825;485344,255423;486946,253691;485878,255943;485633,260661;485522,265121;483742,270449;483742,271058;485878,265121;486234,255943;487064,254193;479293,246245;478127,248927;477692,252826;477130,251005;476925,251262;477514,253172;477158,255943;477870,258194;478421,258164;478048,256982;478403,254211;479293,246245;494243,241570;494598,241743;494420,249016;494598,254038;494064,263216;493531,268411;491929,276030;491395,282437;488726,294213;486234,304430;481785,306335;482141,305296;482853,298023;485522,290403;487658,289191;487658,289191;489971,276030;491217,269796;492285,263389;493175,257328;493531,251613;493709,246765;494064,244167;494243,241570;25065,161277;25153,161320;25162,161296;35802,136457;31887,143556;28683,146154;28676,146320;28366,152949;28375,152933;28683,146327;31887,143730;35802,136630;35935,136716;36002,136586;37937,121391;35446,123123;31709,130742;32564,131408;32592,131291;31887,130742;35624,123123;37830,121589;51641,111520;51416,111695;50462,115265;49861,117062;33488,146154;31175,153254;29039,160527;24412,175766;21387,186156;19963,193948;19251,197931;18717,201914;17116,212651;16582,219231;17471,226158;17889,222384;17827,221136;18539,213863;20141,203126;21411,201643;23256,189631;23166,187541;24925,182637;25971,178519;25658,179229;24590,178883;21921,186329;22099,190485;20853,198451;20675,199836;18895,201914;19429,197931;20141,193948;21565,186156;24590,175766;29217,160527;31353,153254;33666,146154;50039,117062;51641,111520;54845,94204;54844,94204;55734,94896;55734,94896;86913,69549;86878,69576;86775,69690;85321,71172;84954,71692;84714,71956;83675,73423;72819,85891;69794,89355;66768,92991;53390,107379;66946,92818;69971,89182;72997,85718;83853,73250;84954,71692;86775,69690;91430,57608;89894,58129;88752,58541;88480,58877;86522,60609;81539,63726;78158,67362;74955,70999;72819,72904;72747,72815;70728,75177;67302,79311;61785,85199;62675,86238;62692,86223;61963,85372;67480,79484;72997,72904;75132,70999;78336,67362;81717,63726;86700,60609;88658,58877;90793,58098;91468,57894;349200,26322;358276,30304;362192,33421;353471,29265;349200,26322;319658,13680;326776,15239;336743,20087;319658,13680;212522,12533;208785,12988;200776,14027;192946,15758;189565,16797;185649,17836;177082,19474;175505,20088;164649,23724;153972,27880;146497,31170;141514,33075;129234,38616;123361,42253;117666,45890;108590,52470;100048,59050;91872,65990;92573,66843;94308,65685;95785,64614;101116,60089;109658,53509;118734,46929;124429,43292;130302,39655;142582,34114;147387,31690;154861,28399;165539,24243;176395,20607;180955,19735;183158,19003;213142,12709;276167,8810;279971,9178;285132,10910;281217,10390;273031,8831;276167,8810;296878,7446;304175,7966;313073,11429;302039,9524;296878,7446;237349,7403;216793,8485;202556,10390;195793,12122;189920,14200;181734,15239;150768,26841;139556,31690;136175,32902;133149,34460;127454,37404;118556,41907;111793,47102;92217,61994;88126,65456;84124,69012;84209,69094;53421,104247;47192,112559;44344,117581;41497,122257;36158,131954;30350,140859;30285,141132;28327,146327;26904,148751;26548,149098;24968,154206;24590,157237;24234,161566;21743,168666;19429,175766;16938,186156;15514,195680;14624,205204;15870,198624;15985,198081;16226,195507;17649,185983;18095,186127;18134,185967;17650,185809;20141,175419;22455,168319;24935,161252;24768,161220;25124,156890;27082,148751;28505,146327;28553,146201;30463,141132;36336,132127;41675,122430;44522,117754;47370,112732;53599,104420;84387,69267;92573,61994;112149,47102;118912,41907;127810,37404;133505,34460;136531,32902;139912,31690;151124,26841;182090,15239;190277,14200;196149,12122;202912,10390;217149,8485;237704,7468;254226,8007;262353,0;270717,519;279259,1385;284954,2771;288692,4502;293319,3636;300259,5195;304531,6407;304353,6580;304175,7792;296878,7273;294387,6580;291895,6061;287090,5022;282285,3983;277302,3290;271785,3290;267336,3290;260395,3290;260069,3189;257014,4675;258082,6407;268760,8485;264008,8566;264088,8572;269115,8485;273387,9005;281573,10563;285488,11083;292073,12468;298836,13853;305421,15412;312005,17317;315209,18183;318412,19222;318453,19258;320751,19644;326318,21657;327095,22803;327310,22858;332293,24763;336565,26495;340836,28400;344039,30131;346175,31170;348488,32382;356319,36712;366285,42946;371446,46409;371595,46513;374233,48072;474666,231872;474591,233321;476624,233604;478581,234989;479471,239665;482853,245206;484276,245332;484276,243994;485723,240084;485700,239319;487124,234643;489081,234643;492107,232738;492463,240358;491573,243994;490505,247457;489971,253172;489793,256116;489437,259060;488679,259552;488726,259752;489453,259281;489793,256462;489971,253518;490505,247804;491573,244340;492463,240704;493886,241743;493709,244340;493353,246938;493175,251787;492819,257501;491929,263562;490861,269969;489615,276203;487302,289364;485166,290576;482497,298196;481785,305469;481429,306508;478403,314474;477514,315166;473776,323651;477692,315166;478581,314474;472886,330232;469861,331790;469234,333012;469327,333176;470039,331790;473065,330232;470929,336120;467014,343046;465056,346510;462921,349973;461319,352570;459005,357592;456514,362441;452599,367636;448683,372485;448846,372158;444412,378026;434802,388243;432910,391076;434802,388416;444412,378199;437115,388936;433356,392767;430338,394926;430175,395170;428288,396582;428217,397075;419853,405387;410954,413353;410543,413643;407573,417335;400454,422530;393801,427386;393777,427414;400454,422704;407573,417509;401700,423223;396917,426254;393609,427613;393514,427726;389954,429977;388613,430582;385238,433245;381946,435518;376963,438635;375361,438808;373581,439578;373304,439783;375539,438982;377141,438808;370734,443484;366641,445562;362548,447467;359657,447889;359166,448160;345641,453874;344951,454027;340836,456645;343149,457337;334607,460974;335319,458550;332471,459589;329802,460454;324285,462186;323548,461325;320903,461840;317700,462532;311115,464091;310898,464189;317166,462706;320370,462013;323039,461493;324107,462359;329624,460627;332293,459762;335141,458723;334429,461147;326954,464610;326588,464511;321437,466515;317166,467727;310759,469286;308112,469070;302575,470118;302395,470498;287624,473269;284242,472403;281395,472403;276412,473962;271963,474308;267514,474481;267030,474280;262976,474979;258082,474135;258260,473962;259149,472749;255056,472230;257014,471191;262887,471018;268582,470845;276768,471018;282463,470498;293141,468247;300259,466688;305598,466515;305970,466347;300793,466515;293675,468074;282997,470325;277302,470845;269115,470671;263421,470845;257548,471018;257726,470325;258971,468593;313785,459762;350980,446082;360768,441060;366285,438289;371980,435345;382658,429111;391200,422704;407217,410582;411666,407119;415937,403482;422344,397767;425014,393438;428848,390018;428879,389803;425192,393092;422522,397421;416115,403136;411844,406772;407395,410236;391378,422357;382836,428765;372158,434999;366463,437943;360946,440713;351158,445735;313963,459415;259149,468247;255056,468247;254522,466862;250251,466688;246336,468247;234946,468420;226582,468074;222488,467727;218395,467035;220861,464476;220353,464610;211166,462955;210743,463052;193124,459935;186183,458550;180132,457511;172836,454220;163760,450930;154327,447294;155929,446082;162514,447294;165361,449718;175149,452489;194548,457337;199353,458203;204514,459069;210209,460281;216485,461602;216971,461493;222844,462359;223022,462013;231565,462359;232988,462532;246158,462532;255768,462879;267158,462013;268581,462013;269115,463398;280327,462013;287802,460281;292073,459589;294743,459242;300615,457857;305421,456818;310226,455606;319039,454121;320192,453701;310938,455259;306132,456472;301327,457511;295454,458896;292785,459242;288514,459935;276946,460974;269115,461667;267692,461667;256302,462532;246692,462186;233522,462186;232099,462013;226582,459762;223556,461667;223548,461682;226048,460108;231565,462359;223022,462013;223090,461970;217505,461147;210921,459762;205226,458550;200065,457684;195260,456818;175861,451969;166073,449199;163226,446774;156641,445562;146853,440713;144005,440886;133861,435865;132082,432747;132438,432574;138666,435865;144895,439155;146675,438116;139378,433440;133327,430843;124963,426167;117844,421665;106633,416989;102361,413526;103251,413180;107522,414392;98624,405387;93641,401404;89014,397421;83141,392746;74599,383568;74013,381785;72285,380104;66412,373870;65700,370753;63387,367636;63111,367216;60361,365385;55022,357939;51997,351012;51641,351012;47548,343393;43633,335773;39539,326942;35802,317937;39539,323998;43277,331617;44522,335773;45037,336508;44404,333302;42751,330383;40061,324497;36870,319322;32954,308932;29600,298281;28499,295176;23701,276543;21580,263017;21565,263389;21743,266160;22632,272567;23700,279147;21921,273433;20675,266160;19251,266160;18361,259579;17116,255423;16048,251440;13022,248323;12133,248323;11243,243994;10887,238453;11599,230660;11954,227889;12561,225989;12266,221655;12666,215248;13378,213949;13378,213170;11954,215768;10709,214036;8395,210919;7973,208451;7861,208668;7149,215594;6615,222521;6082,227889;6082,238972;6260,244687;6615,250401;5014,255769;4658,255769;3590,245379;3590,234643;4480,226331;6081,227889;4658,226158;4302,219924;4658,210399;4836,207802;5370,203473;7505,195680;8569,190503;8217,189273;6971,196200;4836,203992;4302,208321;4124,210919;3768,220443;4124,226677;3234,234989;3234,245726;4302,256116;4658,256116;6971,265987;8217,274125;10887,282437;15091,300312;15458,303737;16226,303737;20141,312915;21565,317591;18895,313608;16048,307374;15870,309105;14322,304435;13200,304603;11954,300620;7683,291096;5014,282611;4836,275511;3590,267199;2700,258887;743,252826;1988,220616;3234,212304;2166,207802;4302,195334;4836,192390;6260,182346;9997,175073;9107,184944;9997,183252;10531,179207;10709,174727;12310,169012;14802,160354;17827,151522;18054,151274;19429,144249;21387,139227;23700,135071;28328,126413;32065,118620;37404,108576;41319,104247;44522,98186;47192,94377;50039,92991;50751,91952;53599,86411;59116,80177;59266,82782;58863,83878;64632,78099;67480,74462;71217,70999;71539,71347;71395,71172;76022,66670;80650,62514;85633,57319;92573,52297;100048,46929;104517,43895;107522,41214;112861,38097;118556,35153;119310,34776;121248,32924;124429,30651;127922,28919;130393,28366;130836,28053;179243,9005;181039,8625;186005,6927;189431,6256;191218,6241;191878,6061;232454,866;243978,822;256302,1039;256531,1206;262531,519;268048,1385;273565,2424;276411,3054;273387,2251;267870,1212;262353,346;26235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Pr="00F80D22"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ABB31BE" wp14:editId="1A701107">
                <wp:simplePos x="0" y="0"/>
                <wp:positionH relativeFrom="column">
                  <wp:posOffset>-1219200</wp:posOffset>
                </wp:positionH>
                <wp:positionV relativeFrom="paragraph">
                  <wp:posOffset>-490220</wp:posOffset>
                </wp:positionV>
                <wp:extent cx="2905125" cy="2730500"/>
                <wp:effectExtent l="0" t="0" r="9525" b="0"/>
                <wp:wrapNone/>
                <wp:docPr id="19" name="Forme libre : Forme 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436970BD-9B20-4B7C-A294-5174BA15880C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905125" cy="27305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3364F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13F35" id="Forme libre : Forme 18" o:spid="_x0000_s1026" style="position:absolute;margin-left:-96pt;margin-top:-38.6pt;width:228.75pt;height:21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47519,261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13364f" stroked="f">
                <v:stroke joinstyle="miter"/>
                <v:path arrowok="t" o:connecttype="custom" o:connectlocs="1579436,2715692;1565859,2722654;1566672,2722987;1692327,2645006;1648429,2654961;1582582,2662925;1579447,2654961;1625435,2650979;1692327,2645006;1806512,2634585;1803832,2635306;1805206,2635051;987352,2619621;1033863,2631069;1053722,2632064;1109116,2657948;1134200,2662925;1135769,2663424;1141517,2657948;1163465,2663921;1185414,2668898;1228661,2678478;1229312,2677858;1279480,2685822;1303519,2689804;1327559,2691795;1376681,2693786;1443573,2692790;1446476,2692790;1452980,2689305;1467613,2684826;1482506,2684577;1492697,2685821;1495440,2692790;1518826,2692790;1511510,2702744;1507329,2707722;1493741,2713695;1468657,2713695;1436257,2711704;1366230,2709713;1313971,2705731;1267983,2699759;1221995,2692790;1151968,2682835;1097619,2665912;1098248,2665477;1066264,2655957;1038043,2644011;1005643,2634056;972198,2623106;987352,2619621;1602598,2598279;1586630,2600600;1476191,2605911;1512555,2610164;1521962,2608173;1586763,2601205;1597427,2599230;1701824,2583855;1647584,2591739;1666197,2592245;1692979,2587517;1899817,2581552;1729700,2624702;1815788,2606432;809150,2561385;929345,2610164;972198,2623106;1004598,2634055;1036999,2644010;1065218,2655956;1058947,2660934;1042224,2657947;982649,2637042;953384,2626092;924119,2614146;885447,2601205;852001,2587268;825873,2574326;809150,2561385;858274,2536499;915758,2564372;908442,2568354;841551,2537494;858274,2536499;646102,2468806;717174,2506634;731806,2522562;698361,2505638;673276,2490706;646102,2468806;770730,2443262;770740,2443545;774270,2447614;774658,2445909;2297100,2377915;2293304,2378216;2230593,2421022;2168927,2452878;2125030,2477765;2100991,2487719;2075907,2497674;2045596,2512607;2022602,2525548;1989156,2538490;1954666,2550436;1945259,2559394;1930626,2564372;1894046,2570345;1847012,2584282;1804160,2597223;1757127,2610165;1698597,2624102;1616028,2637042;1613938,2640029;1574237,2649483;1575267,2649984;1619354,2639486;1620209,2637042;1702778,2624102;1761308,2610165;1808341,2597223;1851194,2584282;1898226,2570345;1934808,2564372;1910044,2578525;1910768,2578309;1936899,2563376;1951531,2558400;1952505,2558142;1958847,2551431;1993338,2539485;2026784,2526544;2049778,2513602;2080087,2498670;2105172,2488715;2122373,2481593;2131302,2475774;2175199,2450887;2236864,2419031;504824,2364149;508792,2367391;510146,2368048;2304114,2338161;2303756,2338397;2303756,2338681;2305417,2338907;2305846,2338397;2326694,2323302;2320524,2327362;2319433,2328442;2323664,2325862;419484,2273160;458956,2317424;427659,2281653;2400697,2273130;2400604,2273162;2399912,2277672;2383189,2295591;2363330,2316496;2364528,2316232;2383189,2296586;2399912,2278667;2400697,2273130;521641,2250714;523711,2253113;523815,2252785;367039,2227897;394214,2244821;395548,2246317;407931,2248927;436020,2273689;474692,2303554;491415,2325455;500821,2336406;540538,2368261;529042,2377220;492054,2338076;490371,2338397;490371,2338397;525373,2375439;529042,2377220;540539,2368261;639831,2442922;619973,2448895;627289,2453873;598024,2454868;579210,2442922;561443,2429981;517545,2395139;476783,2360297;439156,2325455;421389,2308532;404666,2290613;410937,2282649;431841,2300568;454835,2317491;483054,2346360;485453,2348320;454835,2317491;432885,2300568;411982,2282649;388988,2255771;367039,2227897;2669569,2069615;2669039,2069832;2657622,2095926;2658596,1944901;2630897,1983007;2617310,2006899;2603723,2028800;2571322,2069615;2543102,2110430;2518018,2143281;2515926,2144499;2514214,2146914;2516972,2145272;2542057,2112422;2570277,2071606;2602677,2030792;2616265,2008891;2629852,1984999;2658072,1946175;2742078,1941446;2733325,1960112;2714512,1995949;2733325,1960112;2742078,1941446;2766771,1931243;2753183,1970067;2729144,2011877;2705105,2054683;2683156,2081561;2697789,2053687;2710331,2025814;2719737,2010882;2732279,1990972;2743777,1971063;2766771,1931243;2699119,1845910;2673749,1888437;2673283,1889459;2698834,1846626;2713033,1749592;2682541,1828941;2618399,1953817;2609007,1967959;2608948,1968076;2586999,2003913;2565051,2042738;2539966,2072602;2519063,2106449;2395732,2238848;2354969,2271699;2351058,2274531;2349371,2276158;2332326,2289392;2318388,2304550;2267174,2341384;2259149,2346211;2237353,2363136;2234205,2365083;2229548,2369257;2188786,2395140;2148024,2419031;2143359,2421284;2115759,2438358;2107202,2442468;2098901,2447900;2070680,2462833;2044314,2472681;1985546,2500914;1847675,2549891;1751599,2573420;1829245,2559394;1843877,2556407;1890910,2540480;1920175,2531521;1967208,2508624;2020512,2490705;2054663,2477950;2069636,2469801;2083221,2465820;2102036,2455864;2106979,2452592;2119804,2440932;2148024,2425004;2180128,2410015;2191921,2403103;2232684,2377220;2250451,2361292;2270310,2349346;2321523,2312514;2358105,2279662;2398867,2246812;2522198,2114412;2539171,2086930;2539966,2084547;2567141,2044728;2575502,2032782;2586620,2018095;2590135,2011877;2612083,1976040;2654936,1891423;2696743,1800834;2709024,1764000;2827390,1661466;2824255,1663457;2824255,1663457;2837262,1602467;2836887,1604228;2839932,1607710;2849339,1617665;2855610,1613683;2855768,1612919;2851430,1615674;2840978,1606714;2827946,1489383;2827217,1489422;2825894,1489492;2826345,1494224;2825301,1519112;2821120,1534044;2796036,1571872;2789765,1604724;2783494,1615674;2773042,1663457;2761544,1701285;2749002,1738119;2741686,1766987;2733325,1796852;2739993,1786972;2745867,1765991;2751092,1736127;2763635,1699294;2775132,1661466;2785584,1613683;2791855,1602732;2798126,1569881;2823210,1532053;2806488,1608705;2793945,1672416;2765725,1754046;2760142,1762317;2757755,1774703;2750048,1795857;2720783,1856581;2707195,1888437;2698834,1905361;2688382,1923279;2660162,1971063;2629852,2017850;2591181,2080566;2548328,2142286;2520108,2177128;2489798,2210974;2479346,2224911;2467849,2238848;2450081,2252785;2421021,2283430;2421861,2286631;2391551,2316496;2359150,2338397;2333021,2358306;2308268,2375535;2312117,2375230;2339292,2356315;2365422,2336406;2397822,2314505;2428133,2284640;2427087,2280658;2456352,2249799;2474121,2235862;2485617,2221925;2496069,2207988;2526380,2174142;2554599,2139299;2597452,2077579;2636123,2014864;2666434,1968076;2694653,1920292;2705105,1902374;2713466,1885451;2727054,1853595;2756319,1792870;2767815,1752056;2796036,1670426;2808578,1606715;2825301,1530062;2829071,1516597;2826345,1516125;2827390,1491238;2850384,1468342;2838213,1516642;2838214,1516642;2850385,1468343;2859791,1458387;2853520,1471329;2853520,1471329;2852083,1498455;2851430,1524089;2840978,1554721;2840978,1558220;2853520,1524089;2855610,1471328;2860484,1461272;2814848,1415580;2807999,1431000;2805442,1453410;2802144,1442941;2800938,1444419;2804397,1455401;2802307,1471329;2806488,1484269;2809728,1484098;2807532,1477300;2809623,1461373;2814848,1415580;2902644,1388703;2904734,1389698;2903689,1431508;2904734,1460378;2901598,1513138;2898463,1543003;2889056,1586804;2885921,1623637;2870243,1691331;2855610,1750064;2829481,1761015;2831572,1755042;2835753,1713231;2851430,1669430;2863972,1662462;2863972,1662461;2877560,1586804;2884875,1550966;2891146,1514134;2896373,1479291;2898463,1446441;2899508,1418567;2901598,1403634;2902644,1388703;147204,927129;147724,927377;147774,927238;210263,784443;187269,825258;168455,840190;168410,841144;166591,879253;166643,879162;168455,841185;187269,826252;210263,785438;211046,785936;211438,785189;222804,697835;208171,707790;186223,751592;191244,755418;191408,754746;187269,751592;209217,707790;222174,698976;303283,641093;301963,642100;296359,662621;292831,672949;196675,840190;183087,881005;170545,922815;143370,1010418;125603,1070147;117241,1114945;113060,1137840;109924,1160737;100518,1222457;97382,1260286;102609,1300105;105058,1278408;104699,1271235;108880,1229425;118286,1167705;125746,1159178;136580,1090124;136054,1078111;146380,1049918;152524,1026245;150687,1030328;144416,1028337;128738,1071143;129783,1095035;122466,1140827;121422,1148791;110970,1160737;114105,1137840;118286,1114945;126647,1070147;144416,1010418;171590,922815;184133,881005;197719,840190;293876,672949;303283,641093;322097,541544;322096,541544;327322,545526;327322,545525;510430,399814;510230,399967;509621,400622;501082,409144;498924,412135;497515,413652;491415,422086;427660,493761;409891,513671;392124,534576;313589,617251;393168,533581;410936,512675;428704,492765;492460,421090;498924,412135;509621,400622;536962,331169;527941,334163;521232,336535;519636,338464;508138,348419;478873,366338;459015,387244;440202,408148;427660,419099;427233,418591;415379,432165;395259,455933;362859,489779;368084,495751;368184,495667;363903,490774;396303,456928;428704,419099;441247,408149;460060,387244;479918,366339;509183,348420;520680,338465;533222,333986;537181,332815;2050822,151314;2104126,174210;2127120,192128;2075907,168237;2050822,151314;1877323,78643;1919130,87602;1977660,115475;1877323,78643;1248126,72048;1226177,74661;1179143,80634;1133155,90589;1113297,96562;1090303,102535;1039988,111949;1030728,115476;966972,136381;904262,160273;860364,179188;831099,190137;758981,221993;724491,242899;691045,263803;637740,301632;587572,339460;539557,379355;543674,384258;553865,377600;562538,371442;593843,345433;644011,307605;697315,269776;730761,248871;765252,227966;837369,196110;865589,182173;909487,163259;972198,139367;1035953,118462;1062735,113452;1075672,109241;1251762,73059;1621906,50645;1644247,52760;1674558,62715;1651564,59729;1603486,50769;1621906,50645;1743540,42805;1786392,45791;1838651,65701;1773849,54751;1743540,42805;1393928,42557;1273209,48778;1189595,59728;1149878,69683;1115387,81629;1067308,87602;885447,154300;819601,182173;799743,189141;781975,198101;748529,215024;696270,240907;656554,270771;541584,356383;517557,376282;494052,396724;494550,397198;313735,599282;277153,647065;260430,675935;243707,702812;212352,758559;178244,809750;177862,811321;166364,841185;158003,855122;155912,857113;146637,886480;144416,903901;142325,928788;127693,969604;114105,1010418;99473,1070147;91111,1124899;85886,1179651;93201,1141822;93880,1138700;95292,1123903;103653,1069152;106271,1069984;106499,1069059;103654,1068156;118287,1008427;131874,967612;146439,926984;145462,926797;147552,901910;159048,855122;167410,841185;167691,840458;178907,811321;213398,759555;244753,703808;261476,676931;278199,648061;314781,600278;495596,398194;543674,356384;658644,270772;698361,240908;750620,215025;784065,198101;801834,189142;821692,182173;887539,154300;1069400,87603;1117478,81630;1151968,69684;1191685,59729;1275300,48778;1396018,42930;1493048,46031;1540775,0;1589898,2986;1640067,7964;1673512,15928;1695462,25883;1722636,20905;1763398,29865;1788482,36832;1787437,37828;1786392,44796;1743540,41810;1728907,37828;1714275,34841;1686054,28869;1657835,22896;1628570,18914;1596170,18914;1570040,18914;1529279,18914;1527364,18332;1509420,26878;1515691,36832;1578402,48778;1550495,49242;1550966,49277;1580492,48778;1605576,51765;1653654,60724;1676648,63711;1715321,71675;1755037,79639;1793708,88598;1832381,99549;1851194,104526;1870007,110498;1870250,110710;1883741,112925;1916435,124497;1921002,131088;1922266,131404;1951531,142354;1976615,152309;2001700,163260;2020513,173215;2033055,179188;2046642,186155;2092630,211043;2151160,246881;2181470,266790;2182347,267387;2197838,276350;2787674,1332955;2787232,1341286;2799171,1342910;2810667,1350874;2815894,1377752;2835751,1409607;2844114,1410332;2844114,1402640;2852610,1380160;2852474,1375762;2860836,1348883;2872333,1348883;2890101,1337933;2892191,1381735;2886966,1402640;2880695,1422549;2877559,1455401;2876514,1472324;2874424,1489247;2869966,1492078;2870243,1493228;2874512,1490517;2876514,1474315;2877559,1457392;2880695,1424540;2886966,1404630;2892191,1383726;2900553,1389699;2899508,1404630;2897418,1419563;2896372,1447437;2894281,1480287;2889056,1515130;2882785,1551962;2875468,1587800;2861881,1663457;2849339,1670426;2833661,1714227;2829480,1756038;2827390,1762011;2809623,1807803;2804396,1811785;2782448,1860563;2805442,1811785;2810667,1807803;2777221,1898392;2759454,1907352;2755769,1914372;2756319,1915314;2760500,1907350;2778267,1898392;2765725,1932238;2742731,1972058;2731235,1991967;2718692,2011877;2709285,2026809;2695699,2055678;2681066,2083552;2658072,2113417;2635078,2141290;2636036,2139411;2609993,2173146;2553553,2231880;2542441,2248163;2553553,2232875;2609993,2174141;2567141,2235861;2545061,2257886;2527335,2270297;2526378,2271699;2515297,2279819;2514882,2282649;2465758,2330433;2413499,2376225;2411082,2377895;2393641,2399121;2351834,2428985;2312759,2456898;2312620,2457060;2351834,2429981;2393641,2400117;2359150,2432967;2331061,2450388;2311630,2458205;2311072,2458851;2290168,2471792;2282290,2475269;2262472,2490582;2243135,2503647;2213870,2521566;2204464,2522562;2194008,2526988;2192383,2528163;2205509,2523557;2214916,2522562;2177290,2549440;2153250,2561386;2129211,2572336;2112232,2574762;2109353,2576318;2029919,2609169;2025869,2610046;2001700,2625097;2015286,2629079;1965118,2649984;1969299,2636047;1952576,2642020;1936899,2646997;1904497,2656952;1900169,2652003;1884638,2654961;1865825,2658943;1827154,2667903;1825879,2668467;1862690,2659938;1881503,2655956;1897181,2652970;1903452,2657947;1935853,2647992;1951530,2643015;1968253,2637042;1964072,2650979;1920175,2670889;1918023,2670315;1887775,2681839;1862690,2688808;1825064,2697767;1809517,2696523;1777000,2702549;1775940,2704735;1689191,2720663;1669332,2715685;1652609,2715685;1623344,2724645;1597215,2726636;1571085,2727631;1568246,2726473;1544433,2730494;1515691,2725640;1516736,2724645;1521962,2717676;1497923,2714690;1509420,2708717;1543911,2707721;1577357,2706726;1625434,2707721;1658880,2704735;1721591,2691794;1763398,2682835;1794753,2681839;1796934,2680874;1766534,2681840;1724727,2690799;1662016,2703740;1628570,2706726;1580492,2705731;1547046,2706726;1512555,2707722;1513600,2703740;1520916,2693786;1842831,2643015;2061274,2564372;2118759,2535503;2151160,2519575;2184605,2502652;2247316,2466815;2297485,2429981;2391551,2360297;2417680,2340388;2442764,2319483;2480391,2286631;2496069,2261745;2518589,2242083;2518770,2240847;2497115,2259754;2481436,2284640;2443810,2317492;2418726,2338397;2392597,2358306;2298530,2427990;2248362,2464824;2185651,2500661;2152205,2517584;2119804,2533512;2062320,2562381;1843877,2641024;1521962,2691795;1497923,2691795;1494787,2683831;1469703,2682835;1446709,2691795;1379817,2692790;1330695,2690799;1306655,2688808;1282616,2684826;1297096,2670114;1294113,2670889;1240161,2661373;1237673,2661930;1134201,2644011;1093438,2636047;1057902,2630075;1015051,2611160;961746,2592246;906352,2571340;915758,2564372;954430,2571340;971153,2585277;1028637,2601205;1142562,2629079;1170782,2634056;1201092,2639033;1234538,2646002;1271395,2653593;1274254,2652970;1308745,2657948;1309790,2655957;1359959,2657948;1368320,2658943;1445663,2658943;1502103,2660934;1568994,2655957;1577356,2655957;1580492,2663921;1646338,2655957;1690235,2646002;1715319,2642020;1730998,2640029;1765488,2632065;1793708,2626093;1821928,2619124;1873691,2610591;1880459,2608174;1826110,2617133;1797889,2624102;1769670,2630075;1735178,2638038;1719501,2640029;1694417,2644011;1626480,2649984;1580492,2653966;1572130,2653966;1505239,2658943;1448799,2656952;1371456,2656952;1363095,2655957;1330695,2643015;1312926,2653966;1312881,2654052;1327559,2645006;1359960,2657947;1309791,2655956;1310186,2655713;1277390,2650979;1238719,2643015;1205273,2636047;1174962,2631069;1146743,2626093;1032818,2598219;975334,2582291;958611,2568354;919939,2561385;862454,2533512;845732,2534508;786156,2505638;775704,2487719;777794,2486725;814376,2505638;850957,2524553;861409,2518580;818557,2491701;783021,2476770;733897,2449891;692090,2424008;626244,2397131;601160,2377221;606385,2375230;631469,2382198;579210,2330433;549945,2307537;522771,2284640;488280,2257763;438112,2205001;434669,2194755;424524,2185092;390033,2149254;385853,2131335;372265,2113417;370646,2110999;354496,2100475;323141,2057669;305373,2017850;303283,2017850;279244,1974049;256250,1930247;232211,1879478;210263,1827713;232211,1862554;254160,1906356;261476,1930247;264499,1934471;260778,1916041;251071,1899263;235272,1865424;216533,1835675;193539,1775946;173841,1714723;167370,1696869;139196,1589755;126736,1511997;126647,1514134;127693,1530062;132918,1566895;139189,1604724;128738,1571872;121422,1530062;113060,1530062;107834,1492233;100518,1468342;94247,1445446;76479,1427527;71253,1427527;66027,1402640;63936,1370784;68117,1325988;70208,1310060;73767,1299135;72037,1274222;74388,1237389;78569,1229923;78569,1225443;70208,1240376;62892,1230421;49304,1212502;46822,1198317;46169,1199560;41988,1239380;38852,1279199;35717,1310060;35717,1373770;36762,1406621;38852,1439472;29446,1470333;27356,1470333;21085,1410603;21085,1348883;26310,1301100;35713,1310055;27356,1300105;25265,1264267;27356,1209515;28400,1194583;31536,1169696;44079,1124899;50328,1095140;48259,1088066;40942,1127885;28400,1172683;25265,1197569;24220,1212502;22129,1267253;24220,1303091;18994,1350874;18994,1412594;25265,1472324;27356,1472324;40942,1529067;48259,1575854;63936,1623637;88629,1726390;90784,1746083;95293,1746083;118287,1798843;126648,1825722;110970,1802825;94247,1766987;93203,1776942;84109,1750095;77524,1751060;70208,1728164;45123,1673412;29446,1624633;28400,1583818;21085,1536035;15858,1488251;4362,1453410;11677,1268249;18994,1220466;12723,1194583;25265,1122908;28400,1105985;36762,1048246;58711,1006436;53485,1063179;58709,1053453;61846,1030203;62892,1004445;72298,971593;86930,921819;104699,871050;106030,869623;114106,829239;125603,800370;139190,776478;166365,726704;188313,681908;219669,624169;242663,599282;261476,564440;277154,542539;293877,534576;298058,528603;314781,496747;347181,460910;348063,475888;345699,482184;379581,448964;396303,428059;418253,408149;420143,410151;419298,409144;446473,383262;473648,359370;502913,329505;543674,300636;587572,269776;613818,252336;631469,236925;662825,219006;696270,202083;700698,199915;712079,189267;730762,176201;751274,166246;765784,163064;768387,161268;1052676,51764;1063223,49580;1092393,39818;1112513,35961;1123004,35876;1126884,34841;1365185,4977;1432860,4728;1505239,5972;1506586,6934;1541821,2986;1574221,7963;1606622,13936;1623338,17555;1605576,12941;1573175,6968;1540775,1991;15407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 w:rsidR="00AC389C" w:rsidRPr="00F80D22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B3D3F5" wp14:editId="1ED742A3">
                <wp:simplePos x="0" y="0"/>
                <wp:positionH relativeFrom="column">
                  <wp:posOffset>4834254</wp:posOffset>
                </wp:positionH>
                <wp:positionV relativeFrom="paragraph">
                  <wp:posOffset>8324215</wp:posOffset>
                </wp:positionV>
                <wp:extent cx="549275" cy="542290"/>
                <wp:effectExtent l="0" t="0" r="0" b="0"/>
                <wp:wrapNone/>
                <wp:docPr id="38" name="Forme libre : Forme 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549275" cy="54229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7C8AD297" id="Forme libre : Forme 10" o:spid="_x0000_s1026" style="position:absolute;margin-left:380.65pt;margin-top:655.45pt;width:43.25pt;height:42.7pt;rotation:180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47519,261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298626,539349;296059,540732;296212,540798;319970,525311;311670,527288;299220,528869;298628,527288;307323,526497;319970,525311;341559,523241;341052,523384;341312,523333;186680,520269;195473,522543;199228,522740;209702,527881;214444,528869;214741,528968;215828,527881;219978,529067;224127,530056;232304,531958;232427,531835;241913,533417;246458,534208;251003,534603;260291,534998;272938,534801;273487,534801;274716,534109;277483,533219;280299,533169;282226,533416;282744,534801;287166,534801;285783,536778;284992,537766;282423,538953;277681,538953;271555,538557;258314,538162;248434,537371;239739,536185;231044,534801;217804,532823;207528,529463;207647,529376;201600,527485;196264,525113;190138,523136;183814,520961;186680,520269;303005,516030;299986,516491;279105,517546;285980,518391;287759,517995;300011,516611;302027,516219;321766,513166;311510,514731;315030,514832;320093,513893;359200,512708;327036,521278;343313,517649;152987,508703;175712,518391;183814,520961;189940,523136;196066,525113;201402,527485;200216,528474;197054,527881;185791,523729;180257,521554;174724,519181;167412,516611;161089,513843;156149,511273;152987,508703;162275,503760;173143,509296;171760,510087;159113,503958;162275,503760;122159,490316;135597,497829;138363,500993;132040,497631;127297,494666;122159,490316;145723,485243;145725,485299;146392,486108;146465,485769;434315,472265;433597,472325;421741,480826;410081,487153;401782,492096;397237,494073;392494,496050;386763,499015;382415,501586;376092,504156;369571,506528;367792,508308;365026,509296;358109,510483;349216,513250;341114,515821;332222,518391;321155,521159;305544,523729;305149,524322;297643,526200;297837,526299;306173,524214;306335,523729;321946,521159;333012,518391;341905,515821;350007,513250;358900,510483;365816,509296;361134,512107;361271,512064;366211,509098;368978,508110;369162,508059;370361,506726;376883,504353;383206,501783;387554,499213;393284,496248;398027,494270;401279,492856;402967,491700;411267,486758;422926,480431;95448,469531;96198,470175;96454,470305;435641,464370;435574,464416;435574,464473;435888,464518;435969,464416;439911,461419;438744,462225;438538,462439;439338,461927;79312,451460;86776,460252;80858,453147;453902,451454;453885,451460;453754,452356;450592,455915;446837,460067;447064,460015;450592,456113;453754,452554;453902,451454;98627,447002;99019,447479;99038,447414;69397,442471;74534,445832;74787,446129;77128,446647;82439,451565;89751,457497;92912,461846;94691,464021;102200,470348;100026,472127;93033,464353;92715,464416;99333,471773;100026,472127;102200,470348;120973,485176;117219,486362;118602,487351;113069,487548;109512,485176;106153,482606;97853,475686;90146,468766;83032,461846;79672,458485;76511,454926;77696,453345;81649,456904;85996,460264;91331,465998;91785,466387;85996,460264;81846,456904;77894,453345;73546,448007;69397,442471;504738,411035;504638,411078;502480,416261;502663,386266;497427,393835;494857,398579;492289,402929;486162,411035;480827,419141;476084,425666;475689,425907;475365,426387;475887,426061;480629,419537;485965,411431;492091,403325;494660,398975;497229,394230;502564,386519;523116,383554;520547,391264;516002,399568;511457,408070;507307,413408;510074,407872;512445,402336;514224,399371;516595,395416;518769,391462;523116,383554;510325,366606;505529,375052;505440,375255;510271,366749;512956,347477;507191,363236;495063,388037;493288,390846;493277,390869;489127,397986;484977,405697;480234,411628;476282,418351;452963,444646;445256,451170;444517,451733;444198,452056;440975,454684;438340,457694;428657,465010;427140,465969;423019,469330;422424,469716;421543,470545;413836,475686;406129,480431;405247,480878;400029,484269;398411,485086;396841,486164;391506,489130;386520,491086;375409,496693;349342,506420;331177,511093;345857,508308;348624,507714;357516,504551;363049,502772;371942,498224;382020,494666;388477,492132;391308,490514;393877,489723;397434,487746;398369,487096;400794,484780;406129,481617;412199,478640;414429,477267;422136,472127;425495,468964;429250,466591;438933,459276;445849,452752;453556,446227;476875,419932;480084,414474;480234,414001;485372,406092;486953,403720;489055,400803;489719,399568;493869,392451;501972,375645;509876,357654;512198,350339;534578,329975;533985,330370;533985,330370;536444,318257;536373,318607;536949,319299;538728,321276;539913,320485;539943,320333;539123,320880;537147,319101;534683,295798;534545,295806;534295,295820;534380,296760;534183,301703;533392,304668;528649,312181;527464,318706;526278,320880;524302,330370;522128,337883;519757,345198;518373,350932;516793,356863;518053,354901;519164,350734;520152,344803;522523,337488;524697,329975;526673,320485;527859,318310;529045,311786;533787,304273;530626,319496;528254,332150;522918,348362;521863,350004;521412,352464;519954,356666;514421,368726;511852,375052;510271,378413;508295,381972;502960,391462;497229,400754;489917,413210;481815,425468;476480,432388;470749,439110;468773,441878;466599,444646;463239,447414;457745,453500;457904,454136;452173,460067;446047,464416;441107,468371;436427,471792;437154,471732;442292,467975;447233,464021;453359,459671;459090,453740;458892,452949;464425,446821;467785,444053;469958,441285;471934,438517;477665,431795;483001,424875;491103,412617;498414,400161;504145,390869;509481,381379;511457,377820;513038,374459;515607,368133;521140,356072;523314,347966;528649,331754;531021,319101;534183,303877;534895,301203;534380,301109;534578,296167;538925,291619;536624,301212;536624,301212;538925,291620;540704,289642;539518,292213;539246,297600;539123,302691;537147,308775;537147,309470;539518,302691;539913,292212;540835,290215;532206,281141;530911,284203;530428,288654;529804,286575;529576,286868;530230,289049;529835,292213;530626,294783;531238,294749;530823,293399;531218,290235;532206,281141;548806,275803;549201,276000;549003,284304;549201,290038;548608,300516;548015,306447;546237,315147;545644,322462;542680,335906;539913,347571;534973,349746;535368,348559;536159,340256;539123,331557;541494,330173;541494,330172;544063,315147;545446,308029;546632,300714;547620,293794;548015,287270;548213,281734;548608,278768;548806,275803;27832,184132;27930,184181;27940,184154;39755,155794;35407,163900;31850,166866;31842,167055;31498,174624;31508,174606;31850,167063;35407,164098;39755,155992;39903,156090;39977,155942;42126,138593;39359,140570;35209,149270;36159,150029;36190,149896;35407,149270;39557,140570;42007,138820;57342,127324;57092,127524;56033,131600;55366,133651;37185,166866;34616,174972;32245,183275;27107,200674;23748,212536;22167,221433;21376,225980;20784,230528;19005,242786;18412,250299;19400,258207;19863,253898;19796,252473;20586,244170;22364,231912;23775,230218;25823,216504;25724,214118;27676,208518;28838,203817;28491,204628;27305,204232;24341,212734;24538,217479;23155,226574;22957,228155;20981,230528;21574,225980;22364,221433;23945,212536;27305,200674;32443,183275;34814,174972;37383,166866;55563,133651;57342,127324;60899,107553;60899,107553;61887,108344;61887,108344;96508,79405;96470,79435;96354,79566;94740,81258;94332,81852;94066,82153;92912,83828;80858,98063;77499,102017;74139,106169;59284,122596;74337,105972;77696,101820;81056,97865;93110,83630;94332,81852;96354,79566;101524,65772;99818,66366;98550,66837;98248,67221;96074,69198;90541,72756;86786,76908;83229,81060;80858,83235;80778,83134;78536,85830;74732,90550;68606,97272;69594,98458;69613,98442;68804,97470;74929,90748;81056,83235;83427,81060;86984,76908;90739,72757;96272,69198;98446,67221;100817,66331;101565,66099;387751,30052;397829,34599;402177,38158;392494,33413;387751,30052;354947,15619;362852,17398;373918,22934;354947,15619;235984,14309;231835,14828;222942,16014;214247,17991;210492,19178;206145,20364;196632,22234;194881,22934;182826,27086;170970,31831;162670,35587;157137,37762;143501,44089;136980,48241;130657,52393;120578,59905;111093,67418;102015,75342;102793,76315;104720,74993;106360,73770;112278,68605;121764,61092;131842,53579;138166,49427;144687,45275;158322,38948;163658,36180;171958,32424;183814,27679;195869,23527;200932,22532;203378,21696;236672,14510;306656,10058;310880,10478;316610,12456;312263,11862;303173,10083;306656,10058;329653,8501;337755,9094;347636,13049;335384,10874;329653,8501;263551,8452;240727,9688;224918,11862;217409,13839;210887,16212;201797,17398;167412,30645;154963,36180;151208,37564;147849,39344;141525,42705;131645,47845;124135,53776;102398,70779;97855,74731;93411,78791;93505,78885;59318,119020;52402,128510;49240,134244;46078,139582;40150,150653;33701,160820;33628,161132;31455,167063;29874,169831;29478,170227;27725,176059;27305,179519;26910,184462;24143,192568;21574,200674;18807,212536;17226,223410;16239,234284;17622,226771;17750,226151;18017,223212;19598,212339;20093,212504;20136,212320;19598,212141;22365,200278;24933,192172;27687,184103;27503,184066;27898,179124;30071,169831;31652,167063;31705,166919;33826,161132;40347,150851;46276,139780;49438,134442;52599,128708;59516,119218;93703,79083;102793,70780;124530,53777;132040,47845;141920,42705;148244,39344;151604,37565;155358,36180;167808,30645;202193,17398;211283,16212;217804,13840;225313,11862;241122,9688;263947,8526;282292,9142;291316,0;300604,593;310089,1582;316413,3163;320563,5140;325701,4152;333407,5931;338150,7315;337953,7513;337755,8897;329653,8304;326886,7513;324120,6920;318784,5733;313449,4547;307915,3756;301790,3756;296849,3756;289142,3756;288780,3641;285388,5338;286573,7315;298430,9688;293154,9780;293243,9787;298825,9688;303568,10281;312658,12060;317006,12653;324317,14235;331827,15817;339138,17596;346450,19771;350007,20759;353564,21946;353610,21987;356161,22427;362342,24726;363206,26035;363445,26097;368978,28272;373721,30249;378463,32424;382020,34401;384392,35587;386961,36971;395656,41914;406722,49032;412453,52986;412619,53104;415547,54884;527068,264731;526985,266386;529242,266708;531416,268290;532404,273628;536158,279955;537740,280098;537740,278571;539346,274106;539320,273233;540901,267894;543075,267894;546434,265720;546830,274419;545842,278571;544656,282525;544063,289049;543865,292410;543470,295771;542628,296334;542680,296562;543487,296024;543865,292806;544063,289445;544656,282920;545842,278966;546830,274814;548410,276001;548213,278966;547818,281932;547620,287468;547225,293992;546237,300912;545051,308227;543668,315344;541099,330370;538728,331754;535763,340453;534973,348757;534578,349943;531218,359038;530230,359829;526080,369516;530428,359829;531416,359038;525092,377029;521733,378809;521036,380203;521140,380390;521931,378809;525290,377029;522918,383751;518571,391660;516397,395614;514026,399568;512247,402534;509679,408267;506912,413803;502564,419734;498217,425270;498398,424897;493474,431597;482803,443262;480702,446496;482803,443459;493474,431794;485372,444052;481197,448427;477846,450892;477665,451170;475570,452783;475491,453345;466203,462835;456323,471929;455866,472261;452568,476477;444664,482408;437276,487951;437249,487983;444664,482606;452568,476674;446047,483199;440736,486659;437062,488211;436957,488339;433004,490909;431515,491600;427768,494641;424112,497236;418579,500795;416800,500993;414824,501872;414516,502105;416998,501190;418776,500993;411662,506331;407117,508703;402572,510878;399362,511360;398817,511669;383799,518193;383033,518367;378463,521356;381032,522147;371547,526299;372337,523531;369176,524718;366211,525706;360085,527683;359267,526700;356331,527288;352774,528078;345462,529858;345221,529970;352181,528276;355738,527485;358702,526892;359888,527881;366014,525904;368978,524915;372140,523729;371349,526497;363049,530451;362643,530337;356923,532626;352181,534010;345067,535789;342127,535542;335979,536739;335779,537173;319377,540336;315622,539348;312460,539348;306927,541127;301987,541523;297047,541720;296510,541490;292008,542289;286573,541325;286771,541127;287759,539743;283214,539150;285388,537964;291909,537766;298233,537568;307322,537766;313646,537173;325503,534603;333407,532823;339336,532626;339748,532434;334000,532626;326096,534405;314239,536975;307915,537568;298825,537371;292502,537568;285980,537766;286178,536975;287561,534998;348426,524915;389727,509296;400596,503563;406722,500399;413046,497038;424902,489921;434388,482606;452173,468766;457113,464812;461856,460660;468970,454136;471934,449193;476192,445288;476226,445043;472132,448798;469168,453740;462054,460265;457311,464416;452371,468371;434586,482210;425100,489525;413243,496643;406920,500004;400794,503167;389925,508901;348624,524520;287759,534603;283214,534603;282621,533021;277878,532823;273531,534603;260884,534801;251596,534405;247051,534010;242506,533219;245244,530297;244679,530451;234478,528561;234008,528672;214445,525113;206738,523531;200019,522345;191917,518588;181838,514832;171365,510680;173143,509296;180455,510680;183617,513448;194486,516611;216025,522147;221361,523136;227092,524124;233415,525508;240384,527016;240924,526892;247446,527881;247643,527485;257129,527881;258710,528078;273333,528078;284004,528474;296651,527485;298232,527485;298825,529067;311275,527485;319575,525508;324317,524718;327282,524322;333803,522740;339138,521554;344474,520170;354261,518476;355540,517995;345264,519775;339929,521159;334593,522345;328072,523927;325108,524322;320365,525113;307520,526299;298825,527090;297244,527090;284597,528078;273926,527683;259303,527683;257722,527485;251596,524915;248236,527090;248228,527107;251003,525311;257129,527881;247644,527485;247718,527437;241517,526497;234206,524915;227882,523531;222151,522543;216816,521554;195276,516018;184407,512855;181246,510087;173934,508703;163065,503167;159903,503365;148639,497631;146663,494073;147058,493875;153975,497631;160891,501388;162867,500202;154765,494863;148047,491898;138759,486560;130854,481419;118405,476081;113662,472127;114650,471732;119393,473116;109512,462835;103979,458288;98841,453740;92320,448402;82834,437924;82183,435889;80265,433969;73744,426852;72954,423293;70384,419734;70078,419254;67025,417164;61097,408663;57737,400754;57342,400754;52797,392055;48450,383356;43904,373273;39755,362992;43904,369912;48054,378611;49438,383356;50009,384195;49306,380534;47471,377202;44483,370482;40940,364574;36593,352711;32868,340551;31645,337006;26318,315733;23962,300290;23945,300714;24143,303877;25131,311193;26317,318706;24341,312181;22957,303877;21376,303877;20388,296364;19005,291619;17819,287072;14460,283514;13472,283514;12484,278571;12089,272244;12879,263347;13274,260184;13947,258014;13620,253066;14065,245751;14855,244269;14855,243379;13274,246344;11891,244367;9322,240809;8853,237991;8729,238238;7939,246147;7346,254055;6753,260184;6753,272837;6951,279362;7346,285886;5567,292015;5172,292015;3986,280152;3986,267894;4974,258404;6752,260183;5172,258207;4777,251089;5172,240215;5370,237250;5963,232307;8334,223410;9516,217500;9124,216095;7741,224003;5370,232900;4777,237843;4579,240809;4184,251682;4579,258800;3591,268290;3591,280548;4777,292410;5172,292410;7741,303680;9124,312972;12089,322462;16757,342869;17165,346780;18017,346780;22365,357259;23946,362597;20981,358049;17819,350932;17622,352909;15903,347577;14658,347769;13274,343221;8531,332347;5567,322660;5370,314554;3986,305064;2998,295574;825,288654;2208,251880;3591,242390;2406,237250;4777,223015;5370,219654;6951,208187;11101,199883;10112,211152;11100,209221;11693,204603;11891,199487;13669,192963;16436,183078;19796,172995;20047,172711;21574,164691;23748,158957;26317,154212;31455,144327;35605,135430;41533,123963;45880,119020;49438,112100;52402,107751;55564,106169;56354,104983;59516,98656;65642,91539;65809,94514;65362,95764;71768,89166;74929,85015;79079,81060;79437,81458;79277,81258;84415,76118;89553,71373;95086,65441;102793,59708;111093,53579;116055,50115;119393,47054;125321,43496;131645,40135;132482,39704;134634,37589;138166,34994;142044,33017;144788,32385;145280,32029;199031,10281;201025,9847;206540,7908;210344,7142;212328,7125;213061,6920;258117,988;270912,939;284597,1186;284852,1377;291514,593;297640,1581;303766,2768;306926,3487;303568,2570;297442,1384;291316,395;29131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D37EC3" w:rsidRPr="00F80D22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EBE941" wp14:editId="2A6035B6">
                <wp:simplePos x="0" y="0"/>
                <wp:positionH relativeFrom="column">
                  <wp:posOffset>-733425</wp:posOffset>
                </wp:positionH>
                <wp:positionV relativeFrom="paragraph">
                  <wp:posOffset>8758555</wp:posOffset>
                </wp:positionV>
                <wp:extent cx="7771765" cy="452755"/>
                <wp:effectExtent l="0" t="0" r="635" b="4445"/>
                <wp:wrapNone/>
                <wp:docPr id="9" name="Rectangle 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765" cy="45275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AC389C" w:rsidRPr="00AC389C" w:rsidRDefault="00AC389C" w:rsidP="00AC389C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 xml:space="preserve">           </w:t>
                            </w:r>
                            <w:r w:rsidRPr="00AC389C">
                              <w:rPr>
                                <w:rFonts w:ascii="Cambria" w:hAnsi="Cambria"/>
                                <w:sz w:val="24"/>
                                <w:szCs w:val="24"/>
                                <w:lang w:val="en-US"/>
                              </w:rPr>
                              <w:t>Developed by Nour ElHouda Hammouda /Engineering end-of-cycle project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BE941" id="Rectangle 4" o:spid="_x0000_s1026" style="position:absolute;margin-left:-57.75pt;margin-top:689.65pt;width:611.95pt;height:35.6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" fillcolor="#2c567a [3204]" stroked="f">
                <v:textbox>
                  <w:txbxContent>
                    <w:p w:rsidR="00AC389C" w:rsidRPr="00AC389C" w:rsidRDefault="00AC389C" w:rsidP="00AC389C">
                      <w:pP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 xml:space="preserve">           </w:t>
                      </w:r>
                      <w:r w:rsidRPr="00AC389C">
                        <w:rPr>
                          <w:rFonts w:ascii="Cambria" w:hAnsi="Cambria"/>
                          <w:sz w:val="24"/>
                          <w:szCs w:val="24"/>
                          <w:lang w:val="en-US"/>
                        </w:rPr>
                        <w:t>Developed by Nour ElHouda Hammouda /Engineering end-of-cycle project 2021</w:t>
                      </w:r>
                    </w:p>
                  </w:txbxContent>
                </v:textbox>
              </v:rect>
            </w:pict>
          </mc:Fallback>
        </mc:AlternateContent>
      </w:r>
      <w:r w:rsidR="00D37EC3" w:rsidRPr="00F80D22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637AC6" wp14:editId="5469AA10">
                <wp:simplePos x="0" y="0"/>
                <wp:positionH relativeFrom="column">
                  <wp:posOffset>-800735</wp:posOffset>
                </wp:positionH>
                <wp:positionV relativeFrom="paragraph">
                  <wp:posOffset>-1457325</wp:posOffset>
                </wp:positionV>
                <wp:extent cx="7771765" cy="262255"/>
                <wp:effectExtent l="0" t="0" r="635" b="4445"/>
                <wp:wrapNone/>
                <wp:docPr id="4" name="Rectangle 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765" cy="26225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1E663C" id="Rectangle 4" o:spid="_x0000_s1026" style="position:absolute;margin-left:-63.05pt;margin-top:-114.75pt;width:611.95pt;height:20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" fillcolor="#2c567a [3204]" stroked="f"/>
            </w:pict>
          </mc:Fallback>
        </mc:AlternateContent>
      </w:r>
      <w:r w:rsidR="00D37EC3" w:rsidRPr="00F80D22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583ED5" wp14:editId="286F6A51">
                <wp:simplePos x="0" y="0"/>
                <wp:positionH relativeFrom="column">
                  <wp:posOffset>4904105</wp:posOffset>
                </wp:positionH>
                <wp:positionV relativeFrom="paragraph">
                  <wp:posOffset>7463155</wp:posOffset>
                </wp:positionV>
                <wp:extent cx="2694305" cy="2411730"/>
                <wp:effectExtent l="0" t="0" r="0" b="0"/>
                <wp:wrapNone/>
                <wp:docPr id="6" name="Forme libre : Forme 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2694305" cy="24117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18000"/>
                              </a:schemeClr>
                            </a:gs>
                            <a:gs pos="100000">
                              <a:schemeClr val="accent2">
                                <a:alpha val="2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5322BCFD" id="Forme libre : Forme 10" o:spid="_x0000_s1026" style="position:absolute;margin-left:386.15pt;margin-top:587.65pt;width:212.15pt;height:189.9pt;rotation:180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47519,261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1796f" color2="#0072c7 [3205]" o:opacity2="13107f" focusposition="1" focussize="" focus="100%" type="gradientRadial"/>
                <v:stroke joinstyle="miter"/>
                <v:path arrowok="t" o:connecttype="custom" o:connectlocs="1464819,2398650;1452228,2404800;1452982,2405094;1569517,2336217;1528805,2345010;1467737,2352044;1464829,2345010;1507480,2341493;1569517,2336217;1675417,2327013;1672930,2327650;1674205,2327424;915702,2313796;958837,2323907;977255,2324786;1028629,2347648;1051893,2352044;1053348,2352484;1058679,2347648;1079034,2352924;1099391,2357320;1139500,2365781;1140103,2365234;1186631,2372268;1208925,2375785;1231220,2377543;1276778,2379302;1338815,2378422;1341508,2378422;1347540,2375344;1361110,2371388;1374923,2371168;1384374,2372267;1386919,2378422;1408607,2378422;1401822,2387215;1397945,2391612;1385343,2396887;1362079,2396887;1332030,2395129;1267085,2393370;1218618,2389853;1175967,2384577;1133317,2378422;1068372,2369629;1017967,2354682;1018550,2354298;988887,2345890;962714,2335338;932666,2326546;901647,2316873;915702,2313796;1486301,2294945;1471491,2296995;1369067,2301686;1402791,2305442;1411516,2303684;1471614,2297529;1481504,2295785;1578325,2282205;1528022,2289169;1545284,2289615;1570123,2285439;1761951,2280171;1604179,2318283;1684020,2302146;750431,2262359;861904,2305442;901647,2316873;931696,2326545;961745,2335337;987917,2345889;982101,2350285;966592,2347647;911340,2329183;884199,2319511;857058,2308959;821192,2297529;790173,2285220;765940,2273789;750431,2262359;795990,2240377;849303,2264997;842518,2268514;780481,2241256;795990,2240377;599215,2180587;665130,2213999;678700,2228068;647682,2213120;624418,2199931;599215,2180587;714799,2158025;714808,2158275;718082,2161870;718443,2160363;2130403,2100307;2126883,2100573;2068723,2138382;2011532,2166519;1970820,2188500;1948526,2197293;1925262,2206085;1897151,2219275;1875825,2230705;1844807,2242136;1812819,2252687;1804095,2260600;1790524,2264997;1756598,2270272;1712977,2282582;1673235,2294012;1629615,2305443;1575332,2317753;1498756,2329183;1496817,2331821;1459999,2340171;1460952,2340614;1501840,2331341;1502633,2329183;1579211,2317753;1633493,2305443;1677113,2294012;1716856,2282582;1760475,2270272;1794402,2264997;1771436,2277497;1772107,2277307;1796341,2264117;1809912,2259721;1810815,2259494;1816697,2253566;1848685,2243015;1879704,2231585;1901029,2220154;1929139,2206965;1952403,2198172;1968356,2191881;1976637,2186741;2017349,2164760;2074539,2136624;468190,2088148;471870,2091011;473127,2091592;2136909,2065195;2136576,2065402;2136576,2065653;2138117,2065853;2138515,2065402;2157851,2052070;2152127,2055656;2151116,2056610;2155040,2054331;389043,2007781;425652,2046881;396624,2015284;2226482,2007756;2226396,2007783;2225755,2011767;2210245,2027594;2191828,2046058;2192938,2045827;2210245,2028473;2225755,2012646;2226482,2007756;483787,1987956;485706,1990076;485803,1989785;340404,1967803;365607,1982751;366844,1984073;378329,1986378;404379,2008249;440245,2034627;455754,2053971;464478,2063644;501312,2091780;490650,2099693;456346,2065119;454785,2065402;487248,2098120;490650,2099693;501313,2091780;593399,2157725;574982,2163001;581767,2167398;554626,2168276;537178,2157725;520700,2146295;479988,2115520;442183,2084746;407287,2053971;390809,2039024;375300,2023197;381116,2016163;400503,2031990;421828,2046937;447999,2072436;450224,2074167;421828,2046937;401471,2031990;382085,2016163;360760,1992423;340404,1967803;2475842,1828000;2475351,1828191;2464764,1851239;2465666,1717845;2439978,1751503;2427376,1772605;2414775,1791949;2384725,1828000;2358554,1864049;2335290,1893066;2333350,1894141;2331763,1896274;2334320,1894824;2357584,1865809;2383756,1829758;2413805,1793709;2426407,1774365;2439008,1753262;2465180,1718970;2565991,1705782;2553389,1740073;2531095,1777002;2508800,1814811;2488444,1838551;2502015,1813931;2513647,1789312;2522370,1776123;2534002,1758538;2544666,1740953;2565991,1705782;2503248,1630411;2479720,1667973;2479287,1668876;2502984,1631043;2516152,1545338;2487873,1615422;2428386,1725720;2419677,1738211;2419621,1738314;2399265,1769968;2378909,1804260;2355645,1830638;2336259,1860533;2221877,1977475;2184073,2006492;2180446,2008993;2178882,2010430;2163073,2022119;2150147,2035507;2102649,2068041;2095207,2072305;2074992,2087253;2072073,2088973;2067753,2092660;2029950,2115521;1992145,2136624;1987818,2138613;1962222,2153694;1954287,2157324;1946587,2162122;1920415,2175311;1895961,2184011;1841460,2208947;1713592,2252206;1624489,2272988;1696499,2260600;1710070,2257962;1753689,2243893;1780831,2235981;1824451,2215757;1873887,2199930;1905560,2188663;1919446,2181466;1932046,2177950;1949495,2169156;1954079,2166266;1965974,2155968;1992145,2141899;2021920,2128660;2032857,2122554;2070662,2099693;2087140,2085625;2105558,2075074;2153054,2042541;2186981,2013525;2224785,1984510;2339166,1867566;2354907,1843293;2355645,1841188;2380848,1806018;2388603,1795466;2398914,1782494;2402173,1777002;2422529,1745348;2462272,1670610;2501045,1590597;2512435,1558064;2622211,1467499;2619304,1469258;2619304,1469258;2631367,1415389;2631019,1416944;2633843,1420019;2642568,1428812;2648384,1425295;2648530,1424620;2644506,1427053;2634813,1419139;2622727,1315506;2622050,1315541;2620824,1315602;2621242,1319782;2620273,1341764;2616396,1354953;2593132,1388365;2587316,1417382;2581500,1427053;2571807,1469258;2561144,1502670;2549512,1535204;2542727,1560702;2534972,1587080;2541157,1578355;2546604,1559822;2551450,1533444;2563082,1500912;2573746,1467499;2583439,1425295;2589255,1415622;2595071,1386607;2618335,1353194;2602825,1420898;2591193,1477171;2565021,1549271;2559844,1556577;2557631,1567516;2550482,1586201;2523340,1639836;2510738,1667973;2502984,1682921;2493290,1698748;2467119,1740953;2439008,1782278;2403143,1837672;2363400,1892187;2337228,1922961;2309117,1952856;2299424,1965166;2288762,1977475;2272283,1989785;2245332,2016853;2246110,2019680;2218000,2046058;2187950,2065402;2163717,2082988;2140761,2098205;2144331,2097936;2169533,2081229;2193767,2063644;2223816,2044300;2251927,2017922;2250957,2014405;2278099,1987148;2294578,1974838;2305240,1962528;2314933,1950219;2343044,1920323;2369216,1889549;2408959,1835034;2444824,1779640;2472935,1738314;2499106,1696109;2508800,1680283;2516554,1665335;2529156,1637199;2556298,1583563;2566960,1547513;2593132,1475413;2604764,1419140;2620273,1351436;2623770,1339543;2621242,1339126;2622211,1317145;2643536,1296921;2632249,1339583;2632250,1339583;2643537,1296922;2652261,1288129;2646445,1299560;2645113,1323519;2644506,1346160;2634813,1373216;2634813,1376307;2646445,1346160;2648384,1299559;2652903,1290677;2610579,1250320;2604228,1263938;2601856,1283733;2598798,1274486;2597679,1275791;2600887,1285491;2598948,1299560;2602825,1310990;2605831,1310838;2603794,1304834;2605733,1290766;2610579,1250320;2692004,1226580;2693943,1227459;2692973,1264388;2693943,1289887;2691034,1336488;2688127,1362866;2679402,1401554;2676495,1434087;2661954,1493878;2648384,1545754;2624151,1555426;2626089,1550151;2629967,1513221;2644506,1474534;2656138,1468379;2656138,1468378;2668740,1401554;2675525,1369900;2681341,1337368;2686188,1306593;2688127,1277577;2689096,1252958;2691034,1239768;2692004,1226580;136522,818892;137004,819111;137050,818989;195004,692864;173679,728914;156231,742103;156189,742945;154502,776605;154551,776525;156231,742982;173679,729792;195004,693743;195731,694182;196094,693523;206635,616367;193065,625160;172709,663848;177366,667227;177518,666634;173679,663848;194034,625160;206051,617374;281274,566249;280050,567138;274853,585264;271581,594386;182402,742103;169801,778153;158169,815082;132966,892458;116488,945214;108733,984781;104856,1005004;101947,1025228;93224,1079742;90315,1113155;95162,1148325;97434,1129161;97101,1122826;100978,1085897;109702,1031382;116621,1023850;126669,962858;126181,952248;135757,927345;141455,906437;139752,910043;133936,908284;119395,946093;120365,967196;113579,1007642;112610,1014676;102917,1025228;105825,1005004;109702,984781;117457,945214;133936,892458;159138,815082;170770,778153;183371,742103;272550,594386;281274,566249;298723,478322;298722,478322;303568,481839;303568,481838;473389,353138;473203,353273;472637,353854;464721,361379;462719,364020;461411,365360;455754,372810;396625,436117;380146,453703;363668,472167;290802,545222;364637,471288;381115,452823;397594,435238;456723,371930;462719,364020;472637,353854;497996,292507;489629,295151;483407,297246;481927,298951;471263,307743;444122,323570;425705,342035;408257,360499;396625,370172;396230,369723;385236,381713;366576,402705;336527,432600;341373,437875;341465,437801;337496,433479;367544,403584;397594,370172;409226,360500;426674,342035;445091,323571;472232,307744;482895,298951;494527,294995;498199,293961;1901998,133649;1951433,153872;1972759,169698;1925262,148596;1901998,133649;1741089,69462;1779862,77375;1834145,101994;1741089,69462;1157552,63637;1137195,65945;1093575,71220;1050924,80013;1032507,85289;1011182,90564;964518,98880;955930,101995;896801,120459;838641,141562;797929,158268;770788,167940;703903,196077;671916,214542;640897,233006;591461,266418;544933,299830;500402,335067;504221,339398;513672,333518;521716,328079;550749,305106;597277,271694;646712,238281;677731,219816;709719,201352;776603,173216;802775,160906;843487,144199;901647,123097;960776,104633;985614,100207;997612,96488;1160924,64530;1504208,44732;1524927,46601;1553038,55393;1531713,52756;1487124,44842;1504208,44732;1617014,37808;1656756,40445;1705223,58031;1645124,48359;1617014,37808;1292773,37588;1180815,43084;1103268,52755;1066433,61548;1034445,72099;989856,77375;821192,136286;760124,160906;741707,167060;725228,174974;694210,189921;645743,212782;608909,239160;502282,314777;479999,332354;458200,350409;458662,350828;290968,529319;257040,571524;241531,597023;226022,620763;196942,670002;165310,715217;164954,716604;154291,742982;146537,755292;144598,757050;135996,782989;133936,798376;131997,820357;118426,856408;105825,892458;92254,945214;84499,993574;79653,1041933;86438,1008521;87067,1005764;88377,992694;96131,944335;98559,945070;98770,944253;96132,943455;109703,890699;122304,854649;135812,818764;134906,818599;136844,796618;147506,755292;155261,742982;155522,742339;165924,716604;197912,670882;226992,621643;242501,597903;258010,572404;291937,530199;459631,351708;504221,314778;610847,239161;647682,212783;696148,189922;727167,174974;743646,167061;762063,160906;823131,136286;991795,77376;1036385,72100;1068372,61549;1105207,52756;1182753,43084;1294711,37918;1384700,40657;1428964,0;1474522,2637;1521050,7034;1552068,14068;1572425,22861;1597627,18464;1635431,26378;1658695,32532;1657726,33412;1656756,39567;1617014,36929;1603443,33412;1589873,30774;1563700,25498;1537529,20223;1510388,16706;1480339,16706;1456105,16706;1418301,16706;1416526,16191;1399884,23740;1405700,32532;1463860,43084;1437978,43494;1438415,43524;1465798,43084;1489062,45722;1533652,53635;1554977,56273;1590843,63307;1627677,70342;1663542,78254;1699408,87927;1716856,92323;1734304,97598;1734529,97785;1747041,99742;1777362,109963;1781598,115784;1782770,116064;1809912,125735;1833176,134528;1856440,144200;1873888,152993;1885520,158268;1898120,164423;1940771,186405;1995054,218059;2023165,235644;2023979,236171;2038344,244088;2585377,1177341;2584968,1184699;2596040,1186133;2606702,1193168;2611549,1216907;2629966,1245044;2637721,1245684;2637721,1238890;2645601,1219034;2645475,1215150;2653230,1191409;2663893,1191409;2680371,1181737;2682310,1220425;2677464,1238890;2671648,1256475;2668739,1285491;2667770,1300438;2665832,1315386;2661699,1317886;2661954,1318903;2665914,1316508;2667770,1302197;2668739,1287250;2671648,1258233;2677464,1240648;2682310,1222184;2690064,1227459;2689096,1240648;2687157,1253838;2686187,1278457;2684248,1307472;2679402,1338247;2673586,1370780;2666800,1402434;2654200,1469258;2642568,1475413;2628027,1514101;2624150,1551030;2622211,1556306;2605733,1596752;2600886,1600270;2580530,1643353;2601856,1600270;2606702,1596752;2575683,1676765;2559205,1684679;2555788,1690880;2556298,1691713;2560175,1684678;2576653,1676765;2565021,1706661;2543696,1741831;2533034,1759417;2521402,1777002;2512677,1790191;2500076,1815690;2486506,1840309;2465180,1866688;2443855,1891307;2444743,1889647;2420590,1919444;2368246,1971321;2357941,1985703;2368246,1972200;2420590,1920322;2380848,1974837;2360370,1994292;2343932,2005253;2343043,2006492;2332766,2013663;2332381,2016163;2286822,2058368;2238356,2098815;2236115,2100290;2219939,2119037;2181165,2145415;2144927,2170069;2144797,2170212;2181165,2146295;2219939,2119917;2187950,2148932;2161900,2164320;2143879,2171224;2143361,2171794;2123974,2183224;2116669,2186296;2098288,2199821;2080355,2211361;2053214,2227188;2044490,2228068;2034794,2231977;2033287,2233015;2045459,2228946;2054183,2228068;2019287,2251807;1996992,2262360;1974698,2272031;1958951,2274174;1956280,2275548;1882611,2304563;1878855,2305338;1856440,2318632;1869040,2322149;1822513,2340614;1826390,2328304;1810881,2333580;1796341,2337976;1766291,2346768;1762277,2342397;1747873,2345010;1730425,2348527;1694561,2356441;1693378,2356939;1727518,2349406;1744966,2345889;1759505,2343251;1765321,2347647;1795371,2338855;1809911,2334459;1825420,2329183;1821543,2341493;1780831,2359078;1778835,2358571;1750782,2368750;1727518,2374905;1692622,2382818;1678204,2381719;1648046,2387042;1647063,2388973;1566609,2403042;1548191,2398645;1532682,2398645;1505540,2406559;1481308,2408317;1457074,2409196;1454441,2408173;1432357,2411724;1405700,2407438;1406669,2406559;1411516,2400403;1389222,2397766;1399884,2392490;1431872,2391611;1462891,2390732;1507479,2391611;1538498,2388973;1596658,2377542;1635431,2369629;1664511,2368750;1666534,2367898;1638339,2368751;1599566,2376664;1541406,2388095;1510388,2390732;1465798,2389853;1434780,2390732;1402791,2391612;1403761,2388095;1410546,2379302;1709100,2334459;1911691,2264997;1965004,2239498;1995054,2225429;2026072,2210482;2084232,2178828;2130760,2146295;2218000,2084746;2242233,2067161;2265497,2048697;2300393,2019680;2314933,1997699;2335819,1980332;2335987,1979241;2315903,1995941;2301363,2017922;2266467,2046938;2243203,2065402;2218970,2082988;2131730,2144537;2085202,2177070;2027042,2208724;1996023,2223671;1965974,2237739;1912661,2263238;1710070,2332700;1411516,2377543;1389222,2377543;1386313,2370509;1363049,2369629;1341724,2377543;1279686,2378422;1234128,2376664;1211833,2374905;1189539,2371388;1202969,2358394;1200201,2359078;1150164,2350673;1147857,2351165;1051894,2335338;1014089,2328304;981132,2323029;941390,2306322;891954,2289616;840579,2271151;849303,2264997;885169,2271151;900678,2283461;953991,2297529;1059649,2322149;1085820,2326546;1113931,2330942;1144950,2337097;1179132,2343802;1181783,2343251;1213772,2347648;1214741,2345890;1261269,2347648;1269023,2348527;1340754,2348527;1393098,2350285;1455135,2345890;1462890,2345890;1465798,2352924;1526866,2345890;1567578,2337097;1590842,2333580;1605382,2331821;1637370,2324787;1663542,2319512;1689713,2313356;1737720,2305820;1743997,2303685;1693592,2311598;1667419,2317753;1641248,2323029;1609259,2330063;1594720,2331821;1571456,2335338;1508449,2340614;1465798,2344131;1458044,2344131;1396006,2348527;1343662,2346768;1271932,2346768;1264177,2345890;1234128,2334459;1217649,2344131;1217607,2344207;1231220,2336217;1261270,2347647;1214742,2345889;1215108,2345674;1184692,2341493;1148827,2334459;1117808,2328304;1089697,2323907;1063526,2319512;957868,2294892;904555,2280824;889046,2268514;853180,2262359;799868,2237739;784358,2238619;729106,2213120;719412,2197293;721351,2196414;755278,2213120;789204,2229826;798898,2224550;759156,2200810;726198,2187621;680639,2163880;641866,2141019;580798,2117280;557534,2099694;562381,2097936;585645,2104090;537178,2058368;510037,2038145;484834,2017922;452847,1994182;406319,1947580;403126,1938530;393717,1929995;361729,1898341;357852,1882514;345250,1866688;343749,1864552;328771,1855257;299691,1817448;283213,1782278;281274,1782278;258980,1743590;237655,1704902;215360,1660060;195004,1614338;215360,1645112;235716,1683800;242501,1704902;245306,1708632;241854,1692353;232852,1677534;218200,1647648;200819,1621371;179494,1568615;161224,1514534;155224,1498769;129095,1404161;117539,1335480;117457,1337368;118426,1351436;123273,1383969;129089,1417382;119395,1388365;112610,1351436;104856,1351436;100009,1318024;93224,1296921;87408,1276699;70929,1260872;66083,1260872;61235,1238890;59297,1210753;63174,1171186;65113,1157118;68414,1147469;66809,1125464;68990,1092931;72867,1086337;72867,1082380;65113,1095569;58328,1086776;45726,1070950;43424,1058420;42819,1059519;38941,1094689;36033,1129860;33125,1157118;33125,1213390;34094,1242407;36033,1271422;27309,1298680;25371,1298680;19555,1245924;19555,1191409;24401,1149204;33121,1157113;25371,1148325;23432,1116672;25371,1068311;26339,1055123;29248,1033141;40880,993574;46676,967289;44757,961041;37971,996211;26339,1035779;23432,1057760;22462,1070950;20523,1119309;22462,1150963;17616,1193168;17616,1247682;23432,1300438;25371,1300438;37971,1350557;44757,1391882;59297,1434087;82197,1524844;84196,1542238;88378,1542238;109703,1588839;117458,1612579;102917,1592356;87408,1560702;86439,1569495;78006,1545782;71899,1546634;65113,1526411;41849,1478051;27309,1434967;26339,1398916;19555,1356712;14707,1314507;4045,1283733;10830,1120189;17616,1077984;11800,1055123;23432,991815;26339,976867;34094,925870;54451,888940;49603,939059;54448,930469;57358,909933;58328,887182;67051,858166;80622,814202;97101,769360;98336,768100;105826,732431;116488,706931;129090,685829;154292,641865;174648,602299;203728,551301;225053,529319;242501,498545;257041,479201;272551,472167;276428,466891;291937,438755;321986,407101;322804,420331;320612,425892;352035,396550;367544,378086;387901,360500;389655,362268;388871,361379;414073,338518;439276,317416;466417,291038;504221,265538;544933,238281;569274,222877;585645,209265;614725,193438;645743,178491;649849,176576;660405,167171;677732,155630;696755,146837;710213,144027;712627,142441;976285,45721;986068,43792;1013120,35170;1031780,31763;1041510,31688;1045108,30774;1266116,4396;1328880,4176;1396006,5275;1397256,6125;1429933,2637;1459982,7033;1490032,12309;1505535,15506;1489062,11430;1459012,6154;1428964,1759;142896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D37EC3" w:rsidRPr="00F80D22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F73005" wp14:editId="46F9F32D">
                <wp:simplePos x="0" y="0"/>
                <wp:positionH relativeFrom="column">
                  <wp:posOffset>5636260</wp:posOffset>
                </wp:positionH>
                <wp:positionV relativeFrom="paragraph">
                  <wp:posOffset>7344410</wp:posOffset>
                </wp:positionV>
                <wp:extent cx="342900" cy="338455"/>
                <wp:effectExtent l="0" t="0" r="0" b="0"/>
                <wp:wrapNone/>
                <wp:docPr id="41" name="Forme libre : Forme 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342900" cy="3384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2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0613BA8B" id="Forme libre : Forme 10" o:spid="_x0000_s1026" style="position:absolute;margin-left:443.8pt;margin-top:578.3pt;width:27pt;height:26.65pt;rotation:180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47519,261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4392f"/>
                <v:stroke joinstyle="miter"/>
                <v:path arrowok="t" o:connecttype="custom" o:connectlocs="186425,336619;184823,337482;184919,337524;199750,327858;194569,329092;186797,330079;186427,329092;191855,328598;199750,327858;213228,326566;212911,326655;213073,326624;116540,324711;122030,326130;124374,326254;130912,329462;133873,330079;134058,330141;134736,329462;137327,330202;139918,330819;145022,332007;145099,331930;151021,332917;153858,333411;156695,333657;162494,333904;170389,333781;170732,333781;171499,333349;173226,332794;174984,332763;176187,332917;176511,333781;179271,333781;178408,335015;177914,335632;176310,336372;173350,336372;169525,336125;161260,335878;155092,335385;149664,334644;144235,333781;135970,332547;129555,330449;129629,330395;125854,329215;122523,327734;118699,326500;114751,325143;116540,324711;189159,322066;187274,322353;174239,323012;178531,323539;179641,323292;187290,322428;188549,322184;200871,320278;194469,321255;196666,321318;199827,320732;224241,319992;204161,325341;214323,323076;95506,317493;109693,323539;114751,325143;118575,326500;122400,327734;125731,329215;124990,329832;123017,329462;115985,326871;112531,325513;109076,324032;104512,322428;100564,320701;97480,319097;95506,317493;101304,314408;108089,317863;107226,318356;99331,314531;101304,314408;76261,306017;84650,310706;86377,312680;82429,310583;79469,308732;76261,306017;90971,302851;90973,302886;91389,303390;91435,303179;271133,294751;270685,294788;263283,300094;256005,304043;250823,307128;247986,308362;245025,309595;241447,311446;238733,313050;234786,314655;230715,316135;229604,317246;227877,317863;223559,318603;218008,320331;212950,321935;207399,323539;200490,325267;190744,326871;190498,327241;185812,328413;185933,328475;191137,327173;191238,326871;200984,325267;207892,323539;213444,321935;218502,320331;224053,318603;228371,317863;225448,319617;225533,319590;228618,317739;230345,317123;230460,317091;231208,316259;235279,314778;239227,313174;241941,311570;245519,309719;248479,308485;250510,307602;251563,306881;256745,303796;264023,299847;59586,293044;60054,293446;60214,293528;271961,289823;271919,289852;271919,289888;272115,289916;272165,289852;274626,287981;273898,288485;273769,288618;274269,288299;49513,281766;54172,287253;50478,282819;283361,281762;283350,281766;283268,282325;281294,284547;278950,287138;279092,287105;281294,284670;283268,282449;283361,281762;61571,278984;61815,279281;61827,279241;43323,276156;46530,278253;46688,278439;48149,278762;51465,281832;56029,285534;58003,288248;59113,289606;63801,293554;62444,294665;58078,289813;57880,289852;62011,294444;62444,294665;63801,293554;75521,302809;73177,303549;74041,304166;70586,304289;68366,302809;66269,301205;61087,296886;56276,292567;51835,288248;49738,286151;47764,283929;48504,282942;50971,285163;53685,287261;57016,290840;57299,291082;53685,287261;51095,285163;48627,282942;45913,279611;43323,276156;315097,256536;315034,256563;313687,259797;313801,241077;310532,245801;308928,248762;307325,251477;303500,256536;300169,261595;297209,265667;296962,265818;296760,266117;297085,265914;300046,261842;303377,256783;307201,251724;308805,249009;310409,246048;313740,241235;326570,239384;324966,244197;322129,249379;319291,254685;316700,258017;318428,254562;319908,251107;321018,249256;322499,246788;323856,244320;326570,239384;318585,228807;315590,234078;315535,234205;318551,228896;320227,216868;316628,226704;309057,242182;307949,243935;307941,243950;305351,248392;302760,253204;299799,256906;297332,261102;282775,277513;277964,281585;277502,281936;277303,282138;275291,283778;273646,285657;267601,290223;266654,290821;264081,292919;263710,293160;263160,293678;258349,296886;253537,299847;252987,300127;249729,302243;248719,302752;247739,303426;244408,305277;241296,306498;234360,309997;218086,316068;206746,318984;215911,317246;217638,316876;223189,314901;226644,313791;232195,310953;238487,308732;242518,307150;244285,306140;245888,305647;248109,304413;248693,304007;250206,302562;253537,300588;257327,298730;258719,297873;263530,294665;265627,292690;267971,291210;274016,286644;278334,282572;283145,278500;297702,262089;299705,258682;299799,258387;303007,253451;303994,251970;305306,250150;305721,249379;308311,244937;313369,234448;318304,223220;319754,218654;333725,205944;333355,206191;333355,206191;334890,198631;334846,198850;335205,199281;336315,200515;337056,200022;337074,199927;336562,200268;335329,199158;333790,184614;333704,184619;333548,184628;333601,185214;333478,188299;332985,190150;330024,194839;329284,198911;328544,200268;327310,206191;325953,210880;324472,215446;323609,219024;322622,222726;323409,221502;324102,218901;324719,215199;326199,210633;327557,205944;328790,200022;329530,198664;330271,194592;333231,189903;331258,199405;329777,207302;326446,217420;325787,218445;325506,219981;324596,222603;321142,230130;319538,234078;318551,236176;317317,238397;313986,244320;310409,250120;305844,257893;300786,265544;297455,269863;293878,274058;292644,275785;291287,277513;289190,279241;285760,283039;285859,283436;282281,287138;278457,289852;275373,292320;272451,294456;272906,294418;276113,292074;279197,289606;283022,286891;286599,283189;286476,282696;289930,278870;292027,277143;293384,275415;294618,273688;298196,269492;301526,265174;306584,257523;311149,249749;314727,243950;318057,238027;319291,235806;320278,233708;321882,229760;325336,222233;326693,217173;330024,207055;331504,199158;333478,189656;333923,187988;333601,187929;333725,184844;336439,182006;335002,187993;335002,187993;336439,182006;337549,180772;336809,182376;336639,185739;336562,188916;335329,192713;335329,193147;336809,188916;337056,182376;337631,181130;332244,175466;331436,177377;331134,180155;330745,178858;330603,179041;331011,180402;330764,182376;331258,183980;331640,183959;331381,183117;331628,181142;332244,175466;342607,172135;342854,172258;342730,177440;342854,181019;342484,187559;342114,191261;341003,196690;340633,201256;338783,209646;337056,216926;333972,218284;334218,217544;334712,212361;336562,206932;338043,206068;338043,206068;339646,196690;340510,192248;341250,187682;341867,183363;342114,179291;342237,175836;342484,173985;342607,172135;17375,114921;17436,114952;17442,114934;24818,97234;22104,102294;19883,104145;19878,104263;19663,108986;19669,108975;19883,104268;22104,102417;24818,97358;24910,97419;24957,97327;26298,86499;24571,87733;21980,93162;22573,93637;22592,93553;22104,93162;24694,87733;26224,86640;35797,79466;35642,79590;34980,82134;34564,83414;23214,104145;21610,109204;20130,114386;16922,125245;14825,132648;13838,138201;13345,141039;12975,143877;11864,151528;11494,156217;12111,161153;12400,158463;12358,157574;12851,152392;13962,144741;14842,143684;16121,135125;16059,133636;17278,130141;18003,127207;17786,127713;17046,127466;15195,132772;15319,135733;14455,141410;14332,142397;13098,143877;13468,141039;13962,138201;14949,132648;17046,125245;20253,114386;21734,109204;23337,104145;34687,83414;35797,79466;38018,67126;38018,67126;38635,67620;38635,67620;60248,49558;60224,49577;60152,49659;59144,50715;58890,51085;58723,51274;58003,52319;50478,61203;48381,63671;46283,66263;37010,76515;46407,66139;48504,63548;50601,61080;58126,52196;58890,51085;60152,49659;63379,41050;62314,41421;61522,41715;61334,41954;59977,43188;56523,45409;54179,48000;51958,50591;50478,51949;50428,51886;49028,53568;46653,56514;42829,60710;43446,61450;43458,61440;42953,60833;46777,56638;50601,51949;52082,50592;54302,48000;56646,45409;60100,43188;61457,41954;62938,41399;63405,41254;242064,18756;248356,21594;251070,23815;245025,20854;242064,18756;221586,9748;226520,10859;233429,14314;221586,9748;147320,8931;144729,9254;139178,9995;133749,11229;131406,11969;128692,12710;122753,13876;121660,14314;114134,16905;106733,19866;101551,22211;98097,23568;89585,27517;85514,30108;81566,32699;75274,37388;69353,42077;63685,47022;64171,47630;65374,46805;66398,46042;70093,42818;76014,38129;82306,33440;86254,30848;90325,28257;98837,24309;102168,22581;107349,20236;114751,17275;122276,14684;125438,14063;126965,13541;147749,9056;191438,6278;194075,6540;197653,7774;194939,7404;189264,6293;191438,6278;205795,5306;210853,5676;217021,8144;209372,6787;205795,5306;164529,5275;150280,6046;140411,7404;135723,8637;131652,10118;125977,10859;104512,19126;96740,22581;94396,23445;92299,24555;88351,26653;82183,29861;77495,33563;63925,44175;61089,46642;58314,49175;58373,49234;37031,74283;32713,80206;30739,83784;28765,87116;25064,94026;21039,100371;20993,100566;19636,104268;18649,105995;18403,106242;17308,109882;17046,112042;16799,115127;15072,120186;13468,125245;11741,132648;10754,139435;10137,146222;11001,141533;11081,141146;11248,139312;12234,132525;12544,132628;12570,132514;12235,132402;13962,124998;15565,119939;17285,114903;17169,114880;17416,111795;18773,105995;19760,104268;19793,104178;21117,100566;25188,94150;28889,87239;30863,83908;32837,80329;37154,74407;58497,49358;64171,44175;77742,33563;82429,29861;88598,26653;92545,24555;94643,23445;96987,22581;104759,19126;126224,10859;131899,10118;135970,8638;140658,7404;150527,6046;164776,5321;176229,5706;181862,0;187660,370;193582,987;197529,1974;200120,3208;203328,2591;208139,3702;211100,4566;210976,4689;210853,5553;205795,5183;204068,4689;202341,4319;199010,3578;195679,2838;192225,2344;188400,2344;185316,2344;180505,2344;180279,2272;178161,3332;178901,4566;186303,6046;183009,6104;183065,6108;186550,6046;189511,6416;195185,7527;197899,7897;202464,8884;207152,9872;211716,10982;216281,12339;218502,12956;220722,13697;220751,13723;222343,13997;226202,15432;226741,16249;226890,16288;230345,17645;233305,18879;236266,20237;238487,21471;239967,22211;241571,23075;246999,26160;253907,30602;257485,33070;257589,33144;259417,34255;329037,165224;328985,166257;330394,166458;331751,167446;332368,170777;334712,174726;335699,174816;335699,173862;336702,171076;336685,170530;337672,167199;339029,167199;341127,165842;341373,171271;340757,173862;340016,176330;339646,180402;339523,182500;339276,184597;338750,184948;338783,185091;339287,184755;339523,182746;339646,180649;340016,176577;340757,174109;341373,171518;342360,172258;342237,174109;341990,175960;341867,179415;341620,183487;341003,187806;340263,192371;339400,196813;337796,206191;336315,207055;334465,212484;333971,217667;333725,218407;331628,224083;331011,224577;328420,230623;331134,224577;331751,224083;327803,235312;325706,236423;325271,237293;325336,237410;325829,236423;327927,235312;326446,239508;323732,244443;322375,246911;320895,249379;319784,251230;318181,254809;316454,258264;313740,261965;311026,265420;311139,265187;308065,269369;301403,276649;300091,278668;301403,276773;308065,269492;303007,277143;300401,279873;298309,281411;298195,281585;296887,282592;296839,282942;291040,288865;284872,294541;284587,294748;282528,297379;277594,301081;272982,304541;272965,304561;277594,301205;282528,297503;278457,301575;275142,303734;272848,304703;272782,304783;270315,306387;269385,306818;267046,308716;264764,310336;261309,312557;260199,312680;258965,313229;258773,313375;260322,312804;261433,312680;256992,316012;254154,317493;251317,318850;249313,319151;248973,319344;239597,323416;239119,323524;236266,325390;237870,325883;231948,328475;232442,326747;230468,327488;228618,328105;224793,329338;224282,328725;222449,329092;220229,329585;215664,330696;215514,330766;219859,329709;222079,329215;223930,328845;224670,329462;228494,328228;230345,327611;232318,326871;231825,328598;226644,331066;226390,330995;222819,332423;219859,333287;215417,334398;213582,334243;209744,334990;209619,335261;199380,337236;197036,336619;195062,336619;191608,337729;188524,337976;185440,338099;185104,337956;182294,338454;178901,337853;179025,337729;179641,336865;176804,336495;178161,335755;182232,335632;186180,335508;191855,335632;195802,335261;203204,333657;208139,332547;211840,332423;212097,332304;208509,332423;203574,333534;196172,335138;192225,335508;186550,335385;182602,335508;178531,335632;178654,335138;179518,333904;217515,327611;243298,317863;250083,314284;253907,312310;257855,310212;265257,305770;271179,301205;282281,292567;285365,290099;288326,287508;292767,283436;294618,280351;297276,277914;297297,277761;294741,280104;292891,283189;288450,287261;285489,289852;282405,292320;271302,300958;265380,305524;257978,309966;254031,312063;250206,314038;243421,317616;217638,327364;179641,333657;176804,333657;176434,332670;173473,332547;170759,333657;162864,333781;157066,333534;154228,333287;151391,332794;153100,330970;152748,331066;146380,329886;146086,329956;133873,327734;129062,326747;124867,326007;119809,323662;113518,321318;106979,318727;108089,317863;112654,318727;114628,320454;121413,322428;134860,325883;138191,326500;141768,327117;145716,327981;150066,328922;150404,328845;154475,329462;154598,329215;160520,329462;161507,329585;170636,329585;177297,329832;185193,329215;186180,329215;186550,330202;194322,329215;199503,327981;202464,327488;204314,327241;208385,326254;211716,325513;215047,324650;221157,323592;221956,323292;215541,324403;212210,325267;208879,326007;204808,326994;202958,327241;199997,327734;191978,328475;186550,328968;185563,328968;177668,329585;171006,329338;161877,329338;160890,329215;157066,327611;154968,328968;154963,328979;156695,327858;160520,329462;154598,329215;154645,329185;150774,328598;146209,327611;142262,326747;138684,326130;135353,325513;121906,322058;115121,320084;113148,318356;108583,317493;101798,314038;99824,314161;92792,310583;91558,308362;91805,308238;96123,310583;100441,312927;101674,312187;96617,308855;92422,307004;86624,303673;81689,300464;73917,297133;70957,294665;71573,294418;74534,295282;68366,288865;64912,286027;61704,283189;57633,279858;51712,273318;51305,272048;50108,270850;46037,266408;45543,264186;43939,261965;43748,261666;41842,260361;38141,255055;36044,250120;35797,250120;32960,244690;30246,239261;27408,232968;24818,226551;27408,230870;29999,236299;30863,239261;31220,239784;30780,237500;29635,235420;27770,231226;25558,227538;22844,220135;20519,212545;19755,210333;16430,197056;14959,187417;14949,187682;15072,189656;15689,194222;16429,198911;15195,194839;14332,189656;13345,189656;12728,184968;11864,182006;11124,179168;9027,176947;8410,176947;7793,173862;7547,169913;8040,164361;8287,162386;8707,161032;8503,157944;8780,153379;9274,152453;9274,151898;8287,153749;7423,152515;5819,150294;5527,148536;5449,148690;4956,153625;4586,158561;4216,162386;4216,170284;4339,174356;4586,178428;3476,182253;3229,182253;2489,174849;2489,167199;3105,161276;4215,162386;3229,161153;2982,156710;3229,149924;3352,148073;3722,144988;5203,139435;5940,135746;5696,134870;4833,139805;3352,145358;2982,148443;2859,150294;2612,157080;2859,161523;2242,167446;2242,175096;2982,182500;3229,182500;4833,189533;5696,195333;7547,201256;10461,213992;10715,216433;11248,216433;13962,222973;14949,226305;13098,223466;11124,219024;11001,220258;9928,216930;9150,217050;8287,214212;5326,207425;3476,201379;3352,196320;2489,190397;1872,184474;515,180155;1378,157204;2242,151281;1502,148073;2982,139188;3352,137091;4339,129934;6930,124751;6313,131785;6930,130579;7300,127697;7423,124504;8534,120432;10261,114263;12358,107970;12515,107793;13468,102787;14825,99209;16429,96247;19637,90077;22227,84525;25928,77368;28642,74283;30863,69964;32713,67250;34687,66263;35181,65522;37154,61574;40979,57131;41083,58988;40804,59768;44803,55651;46777,53059;49368,50592;49591,50840;49491,50715;52698,47507;55906,44545;59360,40843;64171,37265;69353,33440;72451,31278;74534,29368;78235,27147;82183,25049;82705,24780;84049,23460;86254,21841;88675,20607;90388,20212;90695,19990;124250,6416;125495,6146;128938,4936;131313,4457;132551,4447;133009,4319;161137,617;169124,586;177668,740;177827,860;181985,370;185810,987;189634,1727;191607,2176;189511,1604;185686,864;181862,247;18186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D37EC3" w:rsidRPr="00F80D22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A4AF21" wp14:editId="30DF461A">
                <wp:simplePos x="0" y="0"/>
                <wp:positionH relativeFrom="column">
                  <wp:posOffset>5386704</wp:posOffset>
                </wp:positionH>
                <wp:positionV relativeFrom="paragraph">
                  <wp:posOffset>7861936</wp:posOffset>
                </wp:positionV>
                <wp:extent cx="2057930" cy="1843594"/>
                <wp:effectExtent l="0" t="0" r="0" b="4445"/>
                <wp:wrapNone/>
                <wp:docPr id="18" name="Forme libre : Forme 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57930" cy="184359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3364F"/>
                        </a:solidFill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7C3D1192" id="Forme libre : Forme 10" o:spid="_x0000_s1026" style="position:absolute;margin-left:424.15pt;margin-top:619.05pt;width:162.05pt;height:145.15pt;rotation:18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47519,261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13364f" stroked="f">
                <v:path arrowok="t" o:connecttype="custom" o:connectlocs="1118840,1833596;1109222,1838297;1109798,1838521;1198809,1785870;1167713,1792591;1121068,1797968;1118848,1792591;1151424,1789903;1198809,1785870;1279696,1778834;1277796,1779321;1278770,1779149;699420,1768730;732367,1776460;746434,1777132;785674,1794608;803444,1797968;804555,1798305;808627,1794608;824174,1798641;839723,1802001;870359,1808469;870819,1808051;906357,1813428;923386,1816116;940415,1817461;975212,1818805;1022597,1818133;1024654,1818133;1029261,1815780;1039626,1812755;1050176,1812587;1057395,1813427;1059339,1818133;1075905,1818133;1070722,1824854;1067761,1828215;1058135,1832248;1040366,1832248;1017415,1830903;967809,1829559;930789,1826871;898213,1822838;865636,1818133;816030,1811411;777531,1799985;777976,1799692;755319,1793264;735328,1785198;712377,1778477;688685,1771083;699420,1768730;1135248,1754320;1123936,1755887;1045703,1759473;1071462,1762345;1078126,1761000;1124030,1756296;1131584,1754962;1205536,1744581;1167114,1749905;1180299,1750246;1199271,1747054;1345791,1743027;1225284,1772160;1286267,1759825;573185,1729410;658328,1762345;688685,1771083;711636,1778476;734588,1785197;754578,1793263;750136,1796624;738290,1794607;696088,1780493;675358,1773099;654627,1765033;627232,1756296;603540,1746886;585031,1738148;573185,1729410;607983,1712607;648704,1731427;643522,1734116;596137,1713279;607983,1712607;457685,1666902;508031,1692443;518396,1703197;494704,1691771;476935,1681689;457685,1666902;545969,1649655;545976,1649846;548477,1652594;548752,1651442;1627217,1605534;1624529,1605737;1580106,1634639;1536423,1656148;1505327,1672951;1488298,1679672;1470529,1686393;1449058,1696476;1432769,1705213;1409077,1713951;1384645,1722017;1377981,1728066;1367615,1731427;1341702,1735460;1308385,1744870;1278029,1753607;1244712,1762345;1203250,1771755;1144761,1780493;1143280,1782510;1115158,1788892;1115886,1789231;1147117,1782143;1147722,1780493;1206213,1771755;1247674,1762345;1280991,1753607;1311347,1744870;1344664,1735460;1370578,1731427;1353036,1740982;1353549,1740837;1372059,1730755;1382424,1727394;1383114,1727221;1387606,1722689;1412039,1714623;1435731,1705886;1452020,1697148;1473491,1687066;1491260,1680345;1503445,1675536;1509770,1671606;1540866,1654803;1584548,1633295;357607,1596239;360418,1598428;361378,1598872;1632187,1578693;1631933,1578851;1631933,1579043;1633109,1579196;1633413,1578851;1648182,1568660;1643811,1571401;1643038,1572130;1646035,1570388;297154,1534804;325116,1564693;302945,1540539;1700604,1534785;1700538,1534806;1700048,1537851;1688202,1549950;1674134,1564064;1674982,1563887;1688202,1550622;1700048,1538523;1700604,1534785;369520,1519649;370986,1521270;371060,1521048;260003,1504244;279253,1515670;280198,1516681;288970,1518443;308868,1535162;336262,1555326;348108,1570113;354771,1577507;382906,1599016;374762,1605064;348561,1578635;347368,1578851;372164,1603862;374762,1605064;382907,1599016;453243,1649426;439176,1653458;444358,1656819;423627,1657491;410300,1649426;397714,1640688;366618,1617163;337743,1593638;311089,1570113;298503,1558687;286657,1546589;291099,1541212;305907,1553310;322195,1564736;342185,1584229;343884,1585552;322195,1564736;306647,1553310;291839,1541212;275551,1523064;260003,1504244;1891067,1397374;1890691,1397520;1882605,1415139;1883294,1313169;1863673,1338898;1854048,1355029;1844423,1369816;1821471,1397374;1801481,1424932;1783712,1447112;1782230,1447935;1781017,1449565;1782971,1448457;1800740,1426276;1820731,1398718;1843682,1371161;1853308,1356374;1862932,1340243;1882923,1314029;1959923,1303947;1950297,1330160;1933269,1358390;1916240,1387292;1900692,1405440;1911057,1386620;1919942,1367800;1926605,1357718;1935490,1344276;1943634,1330833;1959923,1303947;1912000,1246332;1894028,1275045;1893698,1275735;1911797,1246815;1921856,1181299;1900256,1234874;1854819,1319189;1848167,1328737;1848124,1328816;1832576,1353013;1817028,1379227;1799259,1399391;1784452,1422244;1697086,1511638;1668211,1533819;1665441,1535731;1664246,1536829;1652171,1545765;1642298,1555999;1606019,1580868;1600334,1584128;1584894,1595555;1582665,1596870;1579365,1599688;1550490,1617164;1521615,1633295;1518310,1634816;1498759,1646344;1492699,1649119;1486818,1652787;1466827,1662869;1448149,1669519;1406520,1688581;1308854,1721649;1240797,1737536;1295799,1728066;1306164,1726049;1339481,1715295;1360212,1709246;1393529,1693787;1431288,1681688;1455480,1673076;1466087,1667574;1475711,1664886;1489038,1658164;1492540,1655954;1501625,1648082;1521615,1637328;1544358,1627207;1552711,1622540;1581587,1605064;1594173,1594310;1608240,1586245;1644519,1561376;1670433,1539195;1699307,1517015;1786672,1427620;1798696,1409065;1799259,1407456;1818509,1380570;1824432,1372505;1832308,1362588;1834798,1358390;1850345,1334193;1880701,1277061;1910317,1215897;1919016,1191028;2002864,1121798;2000643,1123142;2000643,1123142;2009858,1081963;2009592,1083152;2011749,1085502;2018413,1092224;2022855,1089535;2022967,1089019;2019893,1090879;2012490,1084830;2003258,1005610;2002741,1005636;2001805,1005683;2002124,1008879;2001384,1025682;1998423,1035764;1980653,1061305;1976211,1083486;1971769,1090879;1964365,1123142;1956220,1148683;1947336,1173553;1942154,1193044;1936230,1213208;1940954,1206539;1945115,1192372;1948817,1172208;1957701,1147339;1965846,1121798;1973250,1089535;1977692,1082141;1982134,1059961;1999903,1034420;1988057,1086174;1979173,1129191;1959182,1184306;1955228,1189891;1953537,1198253;1948077,1212537;1927346,1253537;1917720,1275045;1911797,1286472;1904394,1298570;1884404,1330833;1862932,1362423;1835538,1404768;1805182,1446441;1785192,1469965;1763721,1492818;1756317,1502228;1748173,1511638;1735586,1521048;1715001,1541739;1715596,1543900;1694125,1564064;1671173,1578851;1652663,1592294;1635129,1603927;1637856,1603721;1657106,1590950;1675616,1577507;1698567,1562720;1720039,1542556;1719298,1539867;1740029,1519032;1752615,1509622;1760759,1500212;1768163,1490802;1789635,1467949;1809625,1444424;1839981,1402751;1867374,1360407;1888846,1328816;1908836,1296554;1916240,1284455;1922163,1273029;1931788,1251521;1952519,1210520;1960663,1182963;1980653,1127847;1989538,1084830;2001384,1033076;2004055,1023985;2002124,1023666;2002864,1006862;2019153,991403;2010531,1024015;2010532,1024015;2019153,991404;2025816,984682;2021374,993420;2020357,1011735;2019893,1029043;2012490,1049725;2012490,1052087;2021374,1029043;2022855,993419;2026307,986630;1993980,955779;1989128,966190;1987316,981321;1984981,974253;1984126,975250;1986577,982666;1985096,993420;1988057,1002157;1990353,1002041;1988797,997452;1990278,986698;1993980,955779;2056173,937632;2057653,938304;2056913,966534;2057653,986026;2055432,1021649;2053211,1041813;2046547,1071387;2044326,1096256;2033220,1141962;2022855,1181618;2004346,1189011;2005826,1184979;2008788,1156749;2019893,1127175;2028778,1122470;2028778,1122469;2038403,1071387;2043586,1047190;2048028,1022321;2051730,998796;2053211,976616;2053951,957796;2055432,947714;2056173,937632;104276,625984;104645,626152;104680,626058;148946,529645;132657,557202;119330,567284;119298,567928;118010,593659;118047,593598;119330,567956;132657,557874;148946,530316;149501,530652;149778,530148;157829,471168;147464,477890;131916,507464;135473,510047;135589,509593;132657,507464;148205,477890;157383,471938;214839,432857;213904,433536;209935,447392;207436,454365;139320,567284;129695,594842;120810,623071;101560,682220;88974,722548;83051,752794;80090,768253;77868,783713;71205,825385;68983,850927;72686,877812;74421,863163;74167,858320;77128,830090;83791,788417;89076,782660;96750,736036;96378,727925;103692,708888;108045,692906;106743,695662;102301,694318;91195,723220;91936,739352;86753,770270;86013,775647;78609,783713;80830,768253;83791,752794;89714,722548;102301,682220;121551,623071;130436,594842;140060,567284;208176,454365;214839,432857;228167,365643;228166,365643;231868,368332;231868,368331;361578,269949;361436,270052;361004,270496;354957,276248;353428,278267;352429,279292;348108,284986;302945,333380;290358,346823;277772,360938;222116,416783;278512,360266;291098,346151;303685,332708;348848,284314;353428,278267;361004,270496;380373,223601;373982,225622;369230,227224;368099,228526;359954,235248;339224,247346;325157,261461;311830,275576;302945,282970;302644,282627;294246,291792;279993,307839;257042,330692;260743,334724;260814,334667;257782,331364;280733,308511;303685,282970;312570,275577;325897,261461;339964,247347;360694,235248;368839,228527;377724,225502;380528,224712;1452760,102165;1490519,117624;1506807,129722;1470529,113591;1452760,102165;1329856,53099;1359472,59147;1400933,77967;1329856,53099;884146,48646;868598,50410;835280,54443;802704,61164;788637,65197;772348,69230;736706,75586;730146,77968;684983,92083;640560,108214;609464,120985;588733,128378;537646,149886;513214,164002;489522,178116;451762,203657;416224,229199;382211,256135;385127,259445;392346,254950;398491,250792;420666,233231;456204,207690;493963,182149;517656,168034;542089,153919;593175,132411;613165,123001;644262,110230;688685,94099;733848,79984;752819,76601;761984,73758;886722,49328;1148925,34195;1164750,35623;1186222,42344;1169934,40328;1135876,34279;1148925,34195;1235087,28902;1265443,30918;1302462,44360;1256558,36967;1235087,28902;987429,28734;901915,32934;842684,40328;814550,47049;790117,55115;756059,59147;627232,104181;580589,123001;566521,127705;553935,133755;530243,145181;493223,162657;465089,182821;383647,240625;366627,254060;349976,267862;350329,268183;222243,404626;196329,436889;184483,456381;172637,474529;150426,512168;126265,546732;125993,547792;117849,567956;111926,577366;110445,578710;103874,598539;102301,610301;100820,627104;90455,654662;80830,682220;70464,722548;64541,759516;60840,796483;66022,770942;66502,768834;67503,758843;73426,721876;75280,722438;75441,721813;73427,721204;83792,680875;93417,653317;103734,625886;103042,625760;104523,608957;112666,577366;118590,567956;118789,567465;126734,547792;151166,512841;173378,475201;185224,457054;197070,437561;222984,405299;351070,268855;385127,240625;466570,182821;494704,162657;531723,145182;555416,133755;568002,127706;582069,123001;628714,104181;757541,59148;791598,55115;816030,47050;844165,40328;903396,32934;988910,28986;1057644,31079;1091453,0;1126251,2016;1161789,5377;1185481,10754;1201030,17476;1220280,14115;1249154,20164;1266923,24869;1266183,25541;1265443,30246;1235087,28230;1224722,25541;1214357,23524;1194366,19492;1174376,15459;1153645,12770;1130694,12770;1112184,12770;1083309,12770;1081953,12377;1069241,18147;1073684,24869;1118107,32934;1098338,33248;1098672,33271;1119588,32934;1137357,34951;1171414,41000;1187703,43017;1215097,48394;1243232,53771;1270626,59820;1298020,67214;1311347,70574;1324674,74607;1324846,74749;1334403,76245;1357563,84059;1360798,88508;1361693,88722;1382424,96115;1400193,102837;1417962,110231;1431289,116952;1440174,120985;1449798,125689;1482375,142493;1523837,166690;1545308,180133;1545930,180536;1556902,186588;1974730,899992;1974418,905617;1982874,906714;1991018,912091;1994720,930238;2008787,951746;2014711,952235;2014711,947042;2020730,931864;2020633,928894;2026556,910746;2034701,910746;2047287,903353;2048768,932927;2045066,947042;2040624,960485;2038403,982666;2037663,994092;2036182,1005518;2033025,1007429;2033220,1008206;2036245,1006376;2037663,995436;2038403,984010;2040624,961829;2045066,948386;2048768,934272;2054691,938304;2053951,948386;2052470,958469;2051729,977288;2050249,999469;2046547,1022994;2042105,1047863;2036922,1072060;2027297,1123142;2018413,1127847;2007306,1157421;2004345,1185651;2002864,1189684;1990278,1220602;1986576,1223291;1971028,1256225;1987316,1223291;1991018,1220602;1967326,1281767;1954740,1287816;1952129,1292556;1952519,1293192;1955480,1287815;1968067,1281767;1959182,1304619;1942894,1331505;1934750,1344947;1925865,1358390;1919201,1368472;1909577,1387964;1899211,1406784;1882923,1426948;1866634,1445768;1867313,1444499;1848864,1467277;1808884,1506933;1801013,1517927;1808884,1507605;1848864,1467948;1818509,1509621;1802868,1524493;1790312,1532872;1789634,1533819;1781784,1539301;1781490,1541212;1746692,1573474;1709672,1604393;1707961,1605520;1695606,1619851;1665990,1640016;1638311,1658862;1638212,1658971;1665990,1640688;1695606,1620524;1671173,1642704;1651275,1654467;1637511,1659744;1637115,1660180;1622307,1668918;1616728,1671266;1602688,1681605;1588990,1690426;1568260,1702525;1561597,1703197;1554190,1706186;1553039,1706980;1562337,1703869;1569000,1703197;1542347,1721345;1525317,1729411;1508289,1736804;1496261,1738442;1494221,1739493;1437952,1761673;1435083,1762265;1417962,1772427;1427587,1775116;1392048,1789231;1395010,1779821;1383164,1783854;1372059,1787214;1349106,1793936;1346040,1790594;1335039,1792591;1321712,1795280;1294318,1801329;1293415,1801710;1319491,1795952;1332818,1793263;1343923,1791247;1348365,1794607;1371318,1787886;1382423,1784526;1394269,1780493;1391308,1789903;1360212,1803345;1358687,1802958;1337260,1810739;1319491,1815444;1292837,1821493;1281824,1820653;1258790,1824722;1258039,1826198;1196587,1836952;1182520,1833591;1170674,1833591;1149943,1839641;1131434,1840985;1112924,1841657;1110913,1840875;1094044,1843590;1073684,1840313;1074425,1839641;1078126,1834936;1061098,1832920;1069241,1828887;1093674,1828214;1117367,1827542;1151424,1828214;1175116,1826198;1219539,1817460;1249154,1811411;1271366,1810739;1272911,1810087;1251376,1810739;1221760,1816788;1177337,1825526;1153645,1827542;1119588,1826871;1095895,1827542;1071462,1828215;1072203,1825526;1077385,1818805;1305423,1784526;1460164,1731427;1500884,1711935;1523837,1701181;1547529,1689755;1591952,1665558;1627490,1640688;1694125,1593638;1712634,1580196;1730403,1566081;1757057,1543900;1768163,1527097;1784116,1513822;1784244,1512988;1768904,1525753;1757798,1542556;1731144,1564737;1713375,1578851;1694866,1592294;1628231,1639344;1592693,1664213;1548270,1688410;1524577,1699836;1501625,1710590;1460905,1730083;1306164,1783181;1078126,1817461;1061098,1817461;1058876,1812084;1041107,1811411;1024818,1817461;977434,1818133;942636,1816788;925607,1815444;908579,1812755;918837,1802823;916723,1803345;878504,1796920;876742,1797297;803444,1785198;774569,1779821;749396,1775788;719041,1763017;681281,1750247;642041,1736132;648704,1731427;676098,1736132;687945,1745542;728665,1756296;809367,1775116;829357,1778477;850829,1781837;874521,1786542;900630,1791668;902655,1791247;927088,1794608;927828,1793264;963366,1794608;969289,1795280;1024078,1795280;1064058,1796624;1111443,1793264;1117366,1793264;1119588,1798641;1166231,1793264;1197327,1786542;1215097,1783854;1226203,1782510;1250635,1777132;1270626,1773100;1290616,1768394;1327283,1762633;1332078,1761001;1293578,1767050;1273587,1771755;1253597,1775788;1229164,1781165;1218059,1782510;1200290,1785198;1152164,1789231;1119588,1791919;1113664,1791919;1066280,1795280;1026299,1793936;971511,1793936;965588,1793264;942636,1784526;930049,1791919;930018,1791977;940415,1785870;963367,1794607;927829,1793263;928108,1793099;904876,1789903;877483,1784526;853790,1779821;832319,1776460;812329,1773100;731627,1754280;690906,1743526;679060,1734116;651665,1729410;610945,1710590;599099,1711263;556896,1691771;549493,1679672;550973,1679000;576887,1691771;602800,1704542;610204,1700509;579849,1682361;554676,1672279;519877,1654131;490262,1636655;443618,1618508;425849,1605065;429550,1603721;447320,1608425;410300,1573474;389570,1558016;370320,1542556;345888,1524409;310349,1488785;307911,1481867;300724,1475342;276292,1451145;273330,1439047;263705,1426948;262558,1425316;251118,1418210;228906,1389309;216320,1362423;214839,1362423;197811,1332849;181523,1303275;164493,1268996;148946,1234045;164493,1257570;180042,1287144;185224,1303275;187366,1306126;184730,1293682;177854,1282354;166663,1259508;153387,1239421;137099,1199093;123144,1157752;118562,1145701;98603,1073380;89777,1020878;89714,1022321;90455,1033076;94157,1057945;98599,1083486;91195,1061305;86013,1033076;80090,1033076;76387,1007534;71205,991403;66763,975944;54176,963846;50474,963846;46772,947042;45291,925533;48253,895288;49734,884533;52255,877157;51029,860336;52695,835467;55657,830426;55657,827401;49734,837484;44551,830762;34926,818664;33168,809086;32705,809926;29744,836811;27522,863697;25301,884533;25301,927550;26041,949730;27522,971911;20859,992747;19378,992747;14936,952419;14936,910746;18637,878484;25298,884530;19378,877812;17897,853615;19378,816647;20118,806565;22340,789762;31224,759516;35651,739423;34186,734646;29003,761532;20118,791778;17897,808581;17157,818664;15676,855631;17157,879828;13455,912091;13455,953763;17897,994092;19378,994092;29003,1032404;34186,1063994;45291,1096256;62783,1165634;64310,1178930;67504,1178930;83792,1214553;89715,1232701;78609,1217241;66763,1193044;66023,1199766;59581,1181639;54917,1182290;49734,1166831;31964,1129863;20859,1096929;20118,1069371;14936,1037108;11234,1004846;3090,981321;8272,856304;13455,824041;9013,806565;17897,758171;20118,746745;26041,707761;41590,679531;37887,717843;41588,711276;43810,695578;44551,678187;51214,656006;61580,622399;74167,588120;75109,587157;80830,559890;88974,540398;98600,524267;117850,490660;133397,460414;155609,421430;171897,404626;185224,381102;196330,366315;208176,360938;211138,356905;222984,335396;245935,311199;246560,321313;244886,325564;268887,303134;280733,289019;296281,275577;297622,276928;297022,276248;316272,258773;335522,242641;356253,222477;385127,202985;416224,182149;434816,170374;447320,159968;469531,147870;493223,136444;496360,134979;504422,127790;517656,118968;532187,112247;542466,110099;544309,108886;745694,34950;753166,33476;773828,26885;788081,24280;795513,24223;798261,23524;967069,3360;1015008,3192;1066280,4032;1067234,4682;1092194,2016;1115145,5376;1138097,9409;1149939,11853;1137357,8737;1114404,4705;1091453,1344;109145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F80D22" w:rsidRPr="00F80D22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FB77D8" wp14:editId="6C31618C">
                <wp:simplePos x="0" y="0"/>
                <wp:positionH relativeFrom="column">
                  <wp:posOffset>7447280</wp:posOffset>
                </wp:positionH>
                <wp:positionV relativeFrom="paragraph">
                  <wp:posOffset>8087995</wp:posOffset>
                </wp:positionV>
                <wp:extent cx="939535" cy="927277"/>
                <wp:effectExtent l="0" t="0" r="0" b="0"/>
                <wp:wrapNone/>
                <wp:docPr id="25" name="Forme libre : Forme 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939535" cy="927277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7A689ACA" id="Forme libre : Forme 10" o:spid="_x0000_s1026" style="position:absolute;margin-left:586.4pt;margin-top:636.85pt;width:74pt;height:73pt;rotation:180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47519,261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510799,922248;506408,924613;506671,924725;547309,898243;533112,901624;511817,904329;510803,901624;525676,900272;547309,898243;584237,894704;583370,894949;583815,894863;319316,889623;334357,893510;340780,893848;358695,902638;366807,904329;367315,904498;369173,902638;376272,904667;383370,906357;397357,909610;397567,909400;413792,912104;421566,913457;429340,914133;445227,914809;466860,914471;467799,914471;469903,913287;474635,911766;479451,911682;482747,912104;483634,914471;491197,914471;488831,917851;487479,919542;483085,921570;474973,921570;464494,920894;441847,920218;424946,918866;410073,916837;395201,914471;372554,911090;354977,905343;355180,905195;344836,901962;335710,897905;325231,894525;314415,890806;319316,889623;518290,882375;513126,883163;477409,884967;489169,886411;492212,885735;513169,883368;516617,882698;550380,877476;532839,880154;538858,880326;547520,878720;614412,876694;559396,891348;587237,885143;261684,869846;300556,886411;314415,890806;324893,894524;335372,897905;344498,901962;342470,903652;337062,902638;317795,895539;308330,891820;298866,887763;286359,883368;275542,878635;267092,874240;261684,869846;277571,861394;296162,870860;293796,872212;272163,861732;277571,861394;208953,838406;231938,851252;236671,856661;225854,850914;217742,845843;208953,838406;249259,829731;249262,829827;250404,831209;250529,830630;742896,807539;741668,807641;721387,822179;701444,832997;687247,841448;679473,844829;671361,848209;661558,853281;654122,857675;643305,862070;632151,866127;629108,869170;624376,870860;612546,872889;597335,877621;583476,882016;568265,886411;549336,891144;522633,895539;521957,896553;509118,899764;509451,899934;523709,896369;523985,895539;550689,891144;569618,886411;584828,882016;598687,877621;613898,872889;625729,870860;617720,875666;617954,875593;626405,870522;631137,868832;631452,868744;633503,866465;644658,862408;655474,858014;662911,853619;672713,848548;680825,845167;686388,842748;689276,840772;703473,832321;723415,821502;163263,802864;164546,803965;164985,804188;745165,794039;745049,794119;745049,794215;745586,794292;745725,794119;752467,788993;750471,790371;750119,790738;751487,789862;135664,771964;148430,786998;138307,774849;776400,771954;776370,771965;776146,773497;770738,779582;764315,786681;764703,786592;770738,779920;776146,773835;776400,771954;168702,764342;169371,765157;169405,765045;118703,756593;127491,762340;127923,762849;131928,763735;141012,772144;153518,782286;158927,789724;161969,793443;174813,804261;171095,807303;159133,794010;158589,794119;169909,806698;171095,807303;174814,804261;206925,829616;200503,831644;202869,833335;193404,833672;187320,829616;181574,825221;167377,813388;154194,801556;142026,789724;136280,783977;130871,777892;132900,775187;139660,781272;147096,787019;156223,796823;156998,797489;147096,787019;139998,781272;133237,775187;125801,766059;118703,756593;863355,702841;863183,702914;859491,711776;859806,660488;850848,673429;846454,681542;842060,688980;831581,702841;822455,716701;814342,727858;813666,728271;813112,729091;814004,728534;822117,717378;831243,703517;841722,689656;846116,682219;850510,674105;859637,660920;894790,655850;890396,669034;882622,683233;874847,697770;867749,706898;872481,697432;876537,687966;879579,682895;883636,676134;887354,669372;894790,655850;872911,626871;864707,641313;864556,641660;872819,627114;877411,594161;867550,621108;846806,663516;843769,668318;843750,668358;836651,680528;829553,693713;821440,703855;814680,715349;774794,760312;761611,771468;760346,772430;759801,772983;754288,777477;749781,782625;733218,795133;730623,796773;723573,802520;722556,803181;721049,804599;707867,813389;694684,821502;693175,822267;684249,828066;681482,829462;678797,831306;669671,836377;661143,839722;642138,849310;597549,865942;566478,873933;591589,869170;596321,868155;611532,862746;620996,859704;636207,851928;653446,845843;664490,841511;669333,838744;673726,837392;679811,834011;681410,832899;685558,828940;694684,823531;705067,818440;708881,816093;722063,807303;727810,801894;734232,797837;750795,785329;762625,774173;775808,763017;815694,718054;821183,708721;821440,707912;830229,694389;832933,690332;836529,685344;837665,683233;844763,671062;858622,642327;872143,611563;876115,599054;914395,564233;913381,564909;913381,564909;917588,544197;917466,544795;918451,545978;921494,549358;923522,548006;923573,547747;922170,548682;918789,545639;914575,505794;914339,505807;913911,505831;914057,507438;913719,515890;912367,520961;904255,533807;902227,544964;900199,548682;896818,564909;893100,577756;889044,590265;886678,600068;883974,610210;886130,606856;888030,599730;889720,589588;893776,577080;897495,564233;900875,548006;902903,544287;904931,533131;913043,520285;907635,546316;903579,567952;894452,595673;892647,598482;891875,602688;889382,609873;879918,630494;875523,641313;872819,647060;869439,653145;860313,669372;850510,685261;838003,706560;824145,727520;815018,739352;805216,750846;801835,755579;798117,760312;792371,765045;782973,775452;783244,776539;773442,786681;762963,794119;754513,800880;746508,806731;747753,806627;756541,800204;764992,793443;775470,786005;785273,775863;784935,774511;794399,764031;800146,759298;803864,754565;807244,749832;817046,738338;826173,726505;840032,705545;852538,684247;862341,668358;871467,652131;874847,646046;877551,640299;881946,629480;891410,608858;895128,594998;904255,567276;908311,545640;913719,519609;914939,515036;914057,514876;914395,506424;921831,498648;917896,515051;917896,515051;921832,498649;924874,495268;922846,499663;922381,508875;922170,517580;918789,527983;918789,529171;922846,517580;923522,499662;925098,496248;910339,480731;908124,485967;907297,493578;906230,490022;905840,490524;906959,494254;906283,499663;907635,504057;908683,503999;907973,501691;908649,496282;910339,480731;938733,471603;939409,471941;939070,486140;939409,495944;938394,513861;937381,524003;934338,538878;933324,551387;928254,574375;923522,594321;915071,598040;915747,596012;917100,581813;922170,566938;926226,564572;926226,564571;930620,538878;932986,526708;935014,514199;936705,502367;937381,491211;937718,481745;938394,476674;938733,471603;47607,314853;47775,314937;47791,314890;68000,266397;60564,280257;54480,285328;54465,285652;53877,298594;53894,298563;54480,285666;60564,280595;68000,266735;68254,266903;68380,266650;72056,236985;67324,240365;60226,255240;61850,256540;61902,256311;60564,255240;67662,240365;71852,237372;98084,217715;97657,218057;95844,225026;94703,228533;63606,285328;59211,299189;55155,313388;46367,343138;40621,363422;37916,378635;36564,386410;35550,394186;32508,415146;31494,427993;33184,441515;33976,434147;33860,431711;35212,417512;38254,396552;40667,393656;44171,370206;44001,366126;47340,356551;49327,348513;48733,349899;46705,349223;41634,363760;41973,371874;39606,387425;39269,390129;35888,394186;36902,386410;38254,378635;40958,363422;46705,343138;55493,313388;59550,299189;63944,285328;95041,228533;98084,217715;104168,183908;104168,183908;105858,185261;105858,185260;165076,135777;165011,135829;164814,136052;162053,138945;161355,139961;160899,140476;158927,143340;138308,167681;132561,174442;126815,181542;101406,209630;127153,181204;132899,174104;138646,167343;159265,143002;161355,139961;164814,136052;173657,112465;170739,113481;168570,114287;168053,114942;164335,118323;154870,124408;148448,131508;142364,138607;138308,142326;138170,142153;134336,146763;127829,154835;117351,166329;119041,168357;119073,168329;117689,166667;128167,155172;138646,142326;142702,138607;148786,131508;155208,124409;164673,118323;168391,114943;172447,113422;173728,113024;663248,51386;680487,59162;687923,65247;671361,57133;663248,51386;607138,26707;620658,29750;639587,39215;607138,26707;403652,24468;396553,25355;381342,27383;366469,30764;360047,32792;352611,34821;336338,38018;333344,39216;312725,46315;292444,54429;278247,60852;268782,64571;245459,75389;234305,82488;223488,89588;206249,102434;190024,115281;174496,128829;175828,130494;179123,128233;181929,126142;192052,117309;208277,104462;225516,91616;236332,84516;247487,77417;270810,66599;279937,61866;294134,55443;314415,47329;335033,40230;343695,38528;347879,37098;404828,24811;524535,17199;531760,17917;541562,21298;534126,20284;518577,17241;524535,17199;563871,14537;577730,15551;594631,22312;573674,18593;563871,14537;450805,14452;411764,16565;384722,20284;371878,23664;360723,27721;345174,29750;286359,52400;265064,61866;258642,64232;252895,67275;242079,73022;225178,81812;212333,91954;175151,121028;167381,127785;159779,134727;159941,134888;101464,203516;89633,219743;84225,229547;78816,238675;68676,257607;57645,274991;57521,275524;53803,285666;51099,290399;50423,291075;47423,301048;46705,306965;46029,315416;41297,329277;36902,343138;32170,363422;29466,382016;27776,400609;30142,387762;30361,386702;30818,381677;33522,363084;34369,363366;34442,363052;33522,362746;38255,342462;42649,328601;47359,314804;47043,314740;47719,306289;51437,290399;54141,285666;54232,285419;57860,275524;69014,257945;79155,239013;84563,229885;89971,220081;101802,203854;160279,135227;175828,121028;213009,91954;225854,81812;242755,73022;253571,67275;259318,64233;265740,61866;287035,52400;345850,29750;361399,27721;372554,23665;385398,20284;412440,16565;451481,14579;482861,15632;498296,0;514183,1014;530407,2705;541224,5409;548323,8790;557111,7099;570293,10142;578406,12508;578068,12847;577730,15213;563871,14199;559139,12847;554407,11832;545280,9804;536154,7775;526689,6423;516211,6423;507760,6423;494578,6423;493959,6225;488155,9128;490184,12508;510465,16565;501439,16723;501592,16734;511141,16565;519253,17579;534802,20622;542238,21636;554745,24341;567590,27045;580096,30088;592603,33807;598687,35497;604772,37525;604850,37597;609213,38349;619787,42279;621264,44517;621672,44625;631137,48343;639249,51724;647362,55443;653446,58824;657502,60852;661896,63218;676769,71670;695698,83841;705501,90602;705785,90805;710794,93848;901551,452671;901408,455500;905269,456052;908987,458756;910677,467884;917099,478702;919804,478948;919804,476336;922551,468702;922507,467208;925212,458080;928930,458080;934676,454362;935352,469237;933662,476336;931634,483097;930620,494254;930282,500001;929606,505748;928165,506709;928254,507100;929635,506179;930282,500677;930620,494930;931634,483773;933662,477012;935352,469913;938056,471941;937718,477012;937042,482083;936704,491549;936028,502705;934338,514538;932310,527046;929944,539216;925550,564909;921494,567276;916423,582151;915071,596350;914395,598378;908649,613929;906959,615282;899860,631847;907297,615282;908987,613929;898170,644693;892424,647736;891232,650120;891410,650440;892762,647736;898508,644693;894452,656188;887016,669710;883298,676472;879242,683233;876199,688304;871805,698108;867073,707574;859637,717716;852200,727182;852510,726543;844087,738000;825835,757946;822241,763476;825835,758284;844087,738338;830229,759298;823088,766778;817356,770992;817046,771468;813462,774226;813328,775187;797441,791414;780540,806965;779759,807532;774118,814741;760597,824883;747961,834362;747915,834417;760597,825221;774118,815079;762963,826235;753879,832151;747595,834806;747415,835025;740654,839420;738107,840601;731697,845801;725444,850238;715979,856323;712937,856661;709556,858164;709030,858564;713275,856999;716317,856661;704149,865789;696374,869846;688600,873565;683109,874388;682177,874917;656488,886073;655178,886371;647362,891482;651756,892834;635531,899934;636883,895201;631475,897229;626405,898919;615926,902300;614526,900620;609503,901624;603419,902976;590913,906019;590500,906211;602405,903314;608490,901962;613560,900948;615588,902638;626066,899257;631137,897567;636545,895539;635193,900272;620996,907033;620300,906838;610518,910752;602405,913118;590237,916161;585209,915738;574692,917785;574350,918527;546294,923936;539872,922246;534464,922246;524999,925289;516549,925965;508098,926303;507180,925909;499479,927275;490184,925627;490522,925289;492212,922922;484437,921908;488155,919880;499310,919541;510127,919204;525675,919541;536492,918527;556773,914132;570293,911090;580434,910752;581139,910424;571308,910752;557787,913794;537506,918189;526689,919204;511141,918866;500324,919204;489169,919542;489508,918189;491873,914809;595983,897567;666629,870860;685219,861056;695698,855647;706515,849900;726796,837730;743020,825221;773442,801556;781892,794795;790005,787696;802173,776539;807244,768088;814527,761411;814585,760991;807582,767412;802512,775863;790343,787020;782230,794119;773780,800880;743359,824545;727134,837053;706853,849224;696036,854971;685558,860380;666967,870184;596321,896891;492212,914133;484437,914133;483423,911428;475311,911090;467874,914133;446241,914471;430355,913794;422580,913118;414806,911766;419489,906770;418524,907033;401075,903801;400271,903991;366807,897905;353625,895201;342132,893173;328273,886749;311034,880326;293120,873226;296162,870860;308668,873226;314077,877959;332668,883368;369512,892834;378638,894525;388441,896215;399257,898582;411177,901159;412101,900948;423256,902638;423594,901962;439819,902638;442523,902976;467536,902976;485789,903652;507422,901962;510126,901962;511141,904667;532436,901962;546632,898582;554745,897229;559815,896553;570970,893849;580096,891820;589222,889454;605963,886556;608152,885735;590575,888777;581448,891144;572322,893173;561167,895877;556097,896553;547985,897905;526013,899934;511141,901286;508436,901286;486803,902976;468550,902300;443537,902300;440833,901962;430355,897567;424608,901286;424594,901315;429340,898243;439819,902638;423594,901962;423722,901879;413116,900272;400609,897567;389793,895201;379990,893510;370864,891820;334020,882354;315429,876945;310021,872212;297514,869846;278923,860380;273515,860718;254248,850914;250867,844829;251543,844491;263374,850914;275205,857337;278585,855309;264726,846181;253234,841110;237347,831982;223826,823193;202531,814065;194419,807304;196109,806627;204221,808994;187320,791414;177856,783639;169067,775863;157913,766736;141688,748818;140575,745338;137294,742056;126139,729886;124787,723801;120393,717716;119869,716895;114646,713321;104506,698784;98760,685261;98084,685261;90309,670386;82873,655511;75098,638270;68000,620691;75098,632523;82197,647398;84563,655511;85541,656946;84337,650687;81198,644989;76089,633498;70028,623395;62592,603111;56221,582318;54129,576256;45017,539880;40987,513474;40958,514199;41297,519609;42987,532117;45015,544964;41634,533807;39269,519609;36564,519609;34874,506762;32508,498648;30480,490873;24734,484788;23044,484788;21353,476336;20677,465518;22029,450305;22706,444896;23857,441186;23297,432726;24058,420217;25410,417682;25410,416160;22706,421231;20340,417851;15945,411765;15142,406948;14931,407370;13579,420893;12565,434416;11551,444896;11551,466532;11889,477688;12565,488844;9523,499325;8847,499325;6819,479041;6819,458080;8509,441853;11550,444894;8847,441515;8171,429345;8847,410751;9185,405680;10199,397228;14255,382016;16276,371909;15607,369507;13241,383030;9185,398243;8171,406694;7833,411765;7157,430359;7833,442529;6143,458756;6143,479717;8171,500001;8847,500001;13241,519271;15607,535160;20677,551387;28663,586282;29360,592969;30818,592969;38255,610887;40959,620015;35888,612239;30480,600068;30142,603449;27201,594332;25072,594659;22706,586884;14593,568290;9523,551725;9185,537864;6819,521637;5129,505410;1411,493578;3777,430697;6143,414470;4115,405680;8171,381339;9185,375592;11889,355984;18988,341785;17297,361055;18987,357752;20001,349857;20340,341109;23382,329953;28114,313050;33860,295808;34291,295324;36903,281609;40621,271805;45015,263692;53803,246788;60902,231576;71042,211968;78479,203516;84563,191684;89633,184246;95042,181542;96394,179513;101802,168695;112280,156525;112566,161612;111801,163750;122759,152468;128167,145369;135265,138607;135877,139287;135604,138945;144392,130156;153181,122042;162645,111900;175828,102096;190024,91616;198512,85693;204221,80460;214361,74374;225178,68627;226610,67891;230291,64275;236333,59838;242966,56457;247659,55377;248501,54766;340442,17579;343853,16837;353286,13522;359793,12212;363186,12184;364441,11832;441509,1690;463396,1606;486803,2028;487239,2355;498634,1014;509113,2704;519591,4733;524997,5962;519253,4395;508774,2366;498296,676;49829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tab/>
      </w:r>
      <w:r>
        <w:tab/>
      </w:r>
      <w:r>
        <w:tab/>
      </w:r>
      <w:bookmarkStart w:id="0" w:name="_GoBack"/>
      <w:bookmarkEnd w:id="0"/>
    </w:p>
    <w:p w:rsidR="000A4BB1" w:rsidRDefault="000A4BB1" w:rsidP="006D79A8">
      <w:pPr>
        <w:pStyle w:val="Corpsdetexte"/>
      </w:pPr>
    </w:p>
    <w:p w:rsidR="000A4BB1" w:rsidRDefault="000A4BB1" w:rsidP="006D79A8">
      <w:pPr>
        <w:pStyle w:val="Corpsdetexte"/>
      </w:pPr>
    </w:p>
    <w:p w:rsidR="000A4BB1" w:rsidRPr="000A4BB1" w:rsidRDefault="000A4BB1" w:rsidP="006D79A8">
      <w:pPr>
        <w:pStyle w:val="Corpsdetexte"/>
        <w:rPr>
          <w:rFonts w:ascii="Cambria" w:hAnsi="Cambria"/>
          <w:sz w:val="56"/>
          <w:szCs w:val="5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711835</wp:posOffset>
                </wp:positionV>
                <wp:extent cx="5162550" cy="45719"/>
                <wp:effectExtent l="0" t="0" r="19050" b="12065"/>
                <wp:wrapNone/>
                <wp:docPr id="10" name="Organigramme : Processu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550" cy="4571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B4AA67" id="_x0000_t109" coordsize="21600,21600" o:spt="109" path="m,l,21600r21600,l21600,xe">
                <v:stroke joinstyle="miter"/>
                <v:path gradientshapeok="t" o:connecttype="rect"/>
              </v:shapetype>
              <v:shape id="Organigramme : Processus 10" o:spid="_x0000_s1026" type="#_x0000_t109" style="position:absolute;margin-left:123pt;margin-top:56.05pt;width:406.5pt;height:3.6pt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" fillcolor="#2c567a [3204]" strokecolor="#162a3c [1604]" strokeweight="1pt"/>
            </w:pict>
          </mc:Fallback>
        </mc:AlternateContent>
      </w:r>
      <w:r w:rsidRPr="000A4BB1">
        <w:rPr>
          <w:rFonts w:ascii="Cambria" w:hAnsi="Cambria"/>
          <w:sz w:val="56"/>
          <w:szCs w:val="56"/>
        </w:rPr>
        <w:tab/>
      </w:r>
      <w:r w:rsidRPr="000A4BB1">
        <w:rPr>
          <w:rFonts w:ascii="Cambria" w:hAnsi="Cambria"/>
          <w:sz w:val="56"/>
          <w:szCs w:val="56"/>
        </w:rPr>
        <w:tab/>
      </w:r>
      <w:r w:rsidRPr="000A4BB1">
        <w:rPr>
          <w:rFonts w:ascii="Cambria" w:hAnsi="Cambria"/>
          <w:sz w:val="56"/>
          <w:szCs w:val="56"/>
        </w:rPr>
        <w:tab/>
      </w:r>
      <w:r>
        <w:rPr>
          <w:rFonts w:ascii="Cambria" w:hAnsi="Cambria"/>
          <w:sz w:val="56"/>
          <w:szCs w:val="56"/>
        </w:rPr>
        <w:t xml:space="preserve">         </w:t>
      </w:r>
      <w:r w:rsidRPr="000A4BB1">
        <w:rPr>
          <w:rFonts w:ascii="Cambria" w:hAnsi="Cambria"/>
          <w:sz w:val="56"/>
          <w:szCs w:val="56"/>
        </w:rPr>
        <w:t xml:space="preserve">Diagnostic Cancer </w:t>
      </w:r>
      <w:r>
        <w:rPr>
          <w:rFonts w:ascii="Cambria" w:hAnsi="Cambria"/>
          <w:sz w:val="56"/>
          <w:szCs w:val="56"/>
        </w:rPr>
        <w:t xml:space="preserve">New </w:t>
      </w:r>
      <w:r w:rsidRPr="000A4BB1">
        <w:rPr>
          <w:rFonts w:ascii="Cambria" w:hAnsi="Cambria"/>
          <w:sz w:val="56"/>
          <w:szCs w:val="56"/>
        </w:rPr>
        <w:t>R</w:t>
      </w:r>
      <w:r>
        <w:rPr>
          <w:rFonts w:ascii="Cambria" w:hAnsi="Cambria"/>
          <w:sz w:val="56"/>
          <w:szCs w:val="56"/>
        </w:rPr>
        <w:t>ul</w:t>
      </w:r>
      <w:r w:rsidRPr="000A4BB1">
        <w:rPr>
          <w:rFonts w:ascii="Cambria" w:hAnsi="Cambria"/>
          <w:sz w:val="56"/>
          <w:szCs w:val="56"/>
        </w:rPr>
        <w:t>e</w:t>
      </w:r>
      <w:r>
        <w:rPr>
          <w:rFonts w:ascii="Cambria" w:hAnsi="Cambria"/>
          <w:sz w:val="56"/>
          <w:szCs w:val="56"/>
        </w:rPr>
        <w:t>s</w:t>
      </w:r>
    </w:p>
    <w:sectPr w:rsidR="000A4BB1" w:rsidRPr="000A4BB1" w:rsidSect="000A4BB1">
      <w:headerReference w:type="default" r:id="rId12"/>
      <w:type w:val="continuous"/>
      <w:pgSz w:w="11906" w:h="16838" w:code="9"/>
      <w:pgMar w:top="2302" w:right="476" w:bottom="1140" w:left="1140" w:header="720" w:footer="153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7F6C" w:rsidRDefault="00927F6C" w:rsidP="00590471">
      <w:r>
        <w:separator/>
      </w:r>
    </w:p>
  </w:endnote>
  <w:endnote w:type="continuationSeparator" w:id="0">
    <w:p w:rsidR="00927F6C" w:rsidRDefault="00927F6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7F6C" w:rsidRDefault="00927F6C" w:rsidP="00590471">
      <w:r>
        <w:separator/>
      </w:r>
    </w:p>
  </w:footnote>
  <w:footnote w:type="continuationSeparator" w:id="0">
    <w:p w:rsidR="00927F6C" w:rsidRDefault="00927F6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Pr="002D51C6" w:rsidRDefault="00060042" w:rsidP="00060042">
    <w:pPr>
      <w:pStyle w:val="Corpsdetexte"/>
    </w:pPr>
    <w:r w:rsidRPr="002D51C6">
      <w:rPr>
        <w:noProof/>
        <w:lang w:bidi="fr-F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7987180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D1EC4A6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2F60B1E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0FABA16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EDAC04E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F5C134A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4C7E02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4AEC1C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4FC331A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F73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A916DD6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7C9F3B9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D22"/>
    <w:rsid w:val="00057B16"/>
    <w:rsid w:val="00060042"/>
    <w:rsid w:val="0008685D"/>
    <w:rsid w:val="00090860"/>
    <w:rsid w:val="000A4BB1"/>
    <w:rsid w:val="00112FD7"/>
    <w:rsid w:val="00150ABD"/>
    <w:rsid w:val="001946FC"/>
    <w:rsid w:val="00222466"/>
    <w:rsid w:val="00247254"/>
    <w:rsid w:val="0024753C"/>
    <w:rsid w:val="00276026"/>
    <w:rsid w:val="002A6560"/>
    <w:rsid w:val="002B4549"/>
    <w:rsid w:val="002D51C6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25F3F"/>
    <w:rsid w:val="005604BC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8E0BF2"/>
    <w:rsid w:val="00912DC8"/>
    <w:rsid w:val="00927F6C"/>
    <w:rsid w:val="009475DC"/>
    <w:rsid w:val="00967B93"/>
    <w:rsid w:val="009D090F"/>
    <w:rsid w:val="00A31464"/>
    <w:rsid w:val="00A31B16"/>
    <w:rsid w:val="00A33613"/>
    <w:rsid w:val="00A47A8D"/>
    <w:rsid w:val="00AC389C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37EC3"/>
    <w:rsid w:val="00D54A23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0D22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itre1">
    <w:name w:val="heading 1"/>
    <w:basedOn w:val="Normal"/>
    <w:next w:val="Normal"/>
    <w:link w:val="Titre1Car"/>
    <w:uiPriority w:val="9"/>
    <w:qFormat/>
    <w:rsid w:val="002D51C6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itre2">
    <w:name w:val="heading 2"/>
    <w:basedOn w:val="Normal"/>
    <w:next w:val="Normal"/>
    <w:link w:val="Titre2Car"/>
    <w:uiPriority w:val="9"/>
    <w:rsid w:val="002D51C6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D51C6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D51C6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D51C6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D51C6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D51C6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D51C6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D51C6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semiHidden/>
    <w:qFormat/>
    <w:rsid w:val="002D51C6"/>
    <w:rPr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D51C6"/>
    <w:rPr>
      <w:rFonts w:ascii="Calibri" w:hAnsi="Calibri" w:cs="Calibri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2D51C6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agraphedeliste">
    <w:name w:val="List Paragraph"/>
    <w:basedOn w:val="Corpsdetexte"/>
    <w:uiPriority w:val="1"/>
    <w:semiHidden/>
    <w:qFormat/>
    <w:rsid w:val="002D51C6"/>
    <w:pPr>
      <w:numPr>
        <w:numId w:val="2"/>
      </w:numPr>
      <w:spacing w:after="120"/>
    </w:pPr>
    <w:rPr>
      <w:szCs w:val="24"/>
    </w:rPr>
  </w:style>
  <w:style w:type="paragraph" w:customStyle="1" w:styleId="Paragraphedetableau">
    <w:name w:val="Paragraphe de tableau"/>
    <w:basedOn w:val="Normal"/>
    <w:uiPriority w:val="1"/>
    <w:semiHidden/>
    <w:rsid w:val="002D51C6"/>
    <w:rPr>
      <w:rFonts w:ascii="Times New Roman" w:hAnsi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2D51C6"/>
    <w:rPr>
      <w:rFonts w:ascii="Calibri" w:hAnsi="Calibri" w:cs="Calibri"/>
    </w:rPr>
  </w:style>
  <w:style w:type="paragraph" w:styleId="Pieddepage">
    <w:name w:val="footer"/>
    <w:basedOn w:val="Normal"/>
    <w:link w:val="Pieddepag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2D51C6"/>
    <w:rPr>
      <w:rFonts w:ascii="Calibri" w:hAnsi="Calibri" w:cs="Calibri"/>
    </w:rPr>
  </w:style>
  <w:style w:type="table" w:styleId="Grilledutableau">
    <w:name w:val="Table Grid"/>
    <w:basedOn w:val="TableauNormal"/>
    <w:uiPriority w:val="39"/>
    <w:rsid w:val="002D51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Corpsdetexte"/>
    <w:next w:val="Normal"/>
    <w:link w:val="TitreCar"/>
    <w:uiPriority w:val="10"/>
    <w:qFormat/>
    <w:rsid w:val="002D51C6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reCar">
    <w:name w:val="Titre Car"/>
    <w:basedOn w:val="Policepardfaut"/>
    <w:link w:val="Titre"/>
    <w:uiPriority w:val="10"/>
    <w:rsid w:val="002D51C6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ons">
    <w:name w:val="Informations"/>
    <w:basedOn w:val="Corpsdetexte"/>
    <w:uiPriority w:val="1"/>
    <w:qFormat/>
    <w:rsid w:val="002D51C6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Corpsdetexte"/>
    <w:qFormat/>
    <w:rsid w:val="002D51C6"/>
    <w:pPr>
      <w:kinsoku w:val="0"/>
      <w:overflowPunct w:val="0"/>
    </w:pPr>
    <w:rPr>
      <w:b/>
      <w:color w:val="000000" w:themeColor="text1"/>
      <w:sz w:val="18"/>
    </w:rPr>
  </w:style>
  <w:style w:type="character" w:styleId="lev">
    <w:name w:val="Strong"/>
    <w:basedOn w:val="Policepardfaut"/>
    <w:uiPriority w:val="22"/>
    <w:semiHidden/>
    <w:qFormat/>
    <w:rsid w:val="002D51C6"/>
    <w:rPr>
      <w:rFonts w:ascii="Calibri" w:hAnsi="Calibri" w:cs="Calibri"/>
      <w:b/>
      <w:bCs/>
      <w:color w:val="666666" w:themeColor="accent4"/>
    </w:rPr>
  </w:style>
  <w:style w:type="character" w:styleId="Textedelespacerserv">
    <w:name w:val="Placeholder Text"/>
    <w:basedOn w:val="Policepardfaut"/>
    <w:uiPriority w:val="99"/>
    <w:semiHidden/>
    <w:rsid w:val="002D51C6"/>
    <w:rPr>
      <w:rFonts w:ascii="Calibri" w:hAnsi="Calibri" w:cs="Calibri"/>
      <w:color w:val="808080"/>
    </w:rPr>
  </w:style>
  <w:style w:type="paragraph" w:styleId="Date">
    <w:name w:val="Date"/>
    <w:basedOn w:val="Normal"/>
    <w:next w:val="Normal"/>
    <w:link w:val="DateCar"/>
    <w:uiPriority w:val="99"/>
    <w:rsid w:val="002D51C6"/>
    <w:pPr>
      <w:spacing w:line="480" w:lineRule="auto"/>
    </w:pPr>
  </w:style>
  <w:style w:type="character" w:customStyle="1" w:styleId="DateCar">
    <w:name w:val="Date Car"/>
    <w:basedOn w:val="Policepardfaut"/>
    <w:link w:val="Date"/>
    <w:uiPriority w:val="99"/>
    <w:rsid w:val="002D51C6"/>
    <w:rPr>
      <w:rFonts w:ascii="Calibri" w:hAnsi="Calibri" w:cs="Calibri"/>
    </w:rPr>
  </w:style>
  <w:style w:type="paragraph" w:styleId="Sansinterligne">
    <w:name w:val="No Spacing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itre2Car">
    <w:name w:val="Titre 2 Car"/>
    <w:basedOn w:val="Policepardfaut"/>
    <w:link w:val="Titre2"/>
    <w:uiPriority w:val="9"/>
    <w:rsid w:val="002D51C6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rience">
    <w:name w:val="Expérience"/>
    <w:basedOn w:val="Normal"/>
    <w:qFormat/>
    <w:rsid w:val="002D51C6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epuces">
    <w:name w:val="List Bullet"/>
    <w:basedOn w:val="Normal"/>
    <w:uiPriority w:val="99"/>
    <w:rsid w:val="002D51C6"/>
    <w:pPr>
      <w:numPr>
        <w:numId w:val="3"/>
      </w:numPr>
      <w:contextualSpacing/>
    </w:pPr>
  </w:style>
  <w:style w:type="paragraph" w:customStyle="1" w:styleId="Nomdeltablissement">
    <w:name w:val="Nom de l’établissement"/>
    <w:basedOn w:val="Normal"/>
    <w:uiPriority w:val="1"/>
    <w:rsid w:val="002D51C6"/>
    <w:rPr>
      <w:b/>
    </w:rPr>
  </w:style>
  <w:style w:type="character" w:customStyle="1" w:styleId="Mention">
    <w:name w:val="Mention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ucuneliste"/>
    <w:uiPriority w:val="99"/>
    <w:semiHidden/>
    <w:unhideWhenUsed/>
    <w:rsid w:val="002D51C6"/>
    <w:pPr>
      <w:numPr>
        <w:numId w:val="4"/>
      </w:numPr>
    </w:pPr>
  </w:style>
  <w:style w:type="numbering" w:styleId="1ai">
    <w:name w:val="Outline List 1"/>
    <w:basedOn w:val="Aucuneliste"/>
    <w:uiPriority w:val="99"/>
    <w:semiHidden/>
    <w:unhideWhenUsed/>
    <w:rsid w:val="002D51C6"/>
    <w:pPr>
      <w:numPr>
        <w:numId w:val="5"/>
      </w:numPr>
    </w:pPr>
  </w:style>
  <w:style w:type="character" w:styleId="CodeHTML">
    <w:name w:val="HTML Code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VariableHTML">
    <w:name w:val="HTML Variabl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2D51C6"/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2D51C6"/>
    <w:rPr>
      <w:rFonts w:ascii="Calibri" w:hAnsi="Calibri" w:cs="Calibri"/>
      <w:i/>
      <w:iCs/>
    </w:rPr>
  </w:style>
  <w:style w:type="character" w:styleId="DfinitionHTML">
    <w:name w:val="HTML Definition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MachinecrireHTML">
    <w:name w:val="HTML Typewriter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ExempleHTML">
    <w:name w:val="HTML Sample"/>
    <w:basedOn w:val="Policepardfaut"/>
    <w:uiPriority w:val="99"/>
    <w:semiHidden/>
    <w:unhideWhenUsed/>
    <w:rsid w:val="002D51C6"/>
    <w:rPr>
      <w:rFonts w:ascii="Consolas" w:hAnsi="Consolas" w:cs="Calibri"/>
      <w:sz w:val="24"/>
      <w:szCs w:val="24"/>
    </w:rPr>
  </w:style>
  <w:style w:type="character" w:styleId="AcronymeHTML">
    <w:name w:val="HTML Acronym"/>
    <w:basedOn w:val="Policepardfaut"/>
    <w:uiPriority w:val="99"/>
    <w:semiHidden/>
    <w:unhideWhenUsed/>
    <w:rsid w:val="002D51C6"/>
    <w:rPr>
      <w:rFonts w:ascii="Calibri" w:hAnsi="Calibri" w:cs="Calibri"/>
    </w:rPr>
  </w:style>
  <w:style w:type="character" w:styleId="ClavierHTML">
    <w:name w:val="HTML Keyboard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D51C6"/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2D51C6"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rsid w:val="002D51C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semiHidden/>
    <w:unhideWhenUsed/>
    <w:rsid w:val="002D51C6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semiHidden/>
    <w:unhideWhenUsed/>
    <w:rsid w:val="002D51C6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rsid w:val="002D51C6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rsid w:val="002D51C6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rsid w:val="002D51C6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2D51C6"/>
    <w:pPr>
      <w:spacing w:after="100"/>
      <w:ind w:left="1540"/>
    </w:pPr>
  </w:style>
  <w:style w:type="paragraph" w:styleId="TM9">
    <w:name w:val="toc 9"/>
    <w:basedOn w:val="Normal"/>
    <w:next w:val="Normal"/>
    <w:autoRedefine/>
    <w:uiPriority w:val="39"/>
    <w:semiHidden/>
    <w:unhideWhenUsed/>
    <w:rsid w:val="002D51C6"/>
    <w:pPr>
      <w:spacing w:after="100"/>
      <w:ind w:left="176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D51C6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frenceple">
    <w:name w:val="Subtle Reference"/>
    <w:basedOn w:val="Policepardfaut"/>
    <w:uiPriority w:val="31"/>
    <w:semiHidden/>
    <w:rsid w:val="002D51C6"/>
    <w:rPr>
      <w:rFonts w:ascii="Calibri" w:hAnsi="Calibri" w:cs="Calibri"/>
      <w:smallCaps/>
      <w:color w:val="5A5A5A" w:themeColor="text1" w:themeTint="A5"/>
    </w:rPr>
  </w:style>
  <w:style w:type="character" w:styleId="Emphaseple">
    <w:name w:val="Subtle Emphasis"/>
    <w:basedOn w:val="Policepardfaut"/>
    <w:uiPriority w:val="1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table" w:styleId="Tableauprofessionnel">
    <w:name w:val="Table Professional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emoyenne1">
    <w:name w:val="Medium Lis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phie">
    <w:name w:val="Bibliography"/>
    <w:basedOn w:val="Normal"/>
    <w:next w:val="Normal"/>
    <w:uiPriority w:val="37"/>
    <w:semiHidden/>
    <w:unhideWhenUsed/>
    <w:rsid w:val="002D51C6"/>
  </w:style>
  <w:style w:type="character" w:styleId="Titredulivre">
    <w:name w:val="Book Title"/>
    <w:basedOn w:val="Policepardfaut"/>
    <w:uiPriority w:val="33"/>
    <w:semiHidden/>
    <w:rsid w:val="002D51C6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2D51C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2D51C6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eaulgant">
    <w:name w:val="Table Elegant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2D51C6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2D51C6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2D51C6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2D51C6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2D51C6"/>
    <w:pPr>
      <w:ind w:left="1800" w:hanging="360"/>
      <w:contextualSpacing/>
    </w:pPr>
  </w:style>
  <w:style w:type="table" w:styleId="Tableauliste1">
    <w:name w:val="Table List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continue">
    <w:name w:val="List Continue"/>
    <w:basedOn w:val="Normal"/>
    <w:uiPriority w:val="99"/>
    <w:semiHidden/>
    <w:unhideWhenUsed/>
    <w:rsid w:val="002D51C6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2D51C6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2D51C6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2D51C6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2D51C6"/>
    <w:pPr>
      <w:spacing w:after="120"/>
      <w:ind w:left="1800"/>
      <w:contextualSpacing/>
    </w:pPr>
  </w:style>
  <w:style w:type="paragraph" w:styleId="Listenumros">
    <w:name w:val="List Number"/>
    <w:basedOn w:val="Normal"/>
    <w:uiPriority w:val="99"/>
    <w:semiHidden/>
    <w:unhideWhenUsed/>
    <w:rsid w:val="002D51C6"/>
    <w:pPr>
      <w:numPr>
        <w:numId w:val="6"/>
      </w:numPr>
      <w:contextualSpacing/>
    </w:pPr>
  </w:style>
  <w:style w:type="paragraph" w:styleId="Listenumros2">
    <w:name w:val="List Number 2"/>
    <w:basedOn w:val="Normal"/>
    <w:uiPriority w:val="99"/>
    <w:semiHidden/>
    <w:unhideWhenUsed/>
    <w:rsid w:val="002D51C6"/>
    <w:pPr>
      <w:numPr>
        <w:numId w:val="7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2D51C6"/>
    <w:pPr>
      <w:numPr>
        <w:numId w:val="8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2D51C6"/>
    <w:pPr>
      <w:numPr>
        <w:numId w:val="9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2D51C6"/>
    <w:pPr>
      <w:numPr>
        <w:numId w:val="10"/>
      </w:numPr>
      <w:contextualSpacing/>
    </w:pPr>
  </w:style>
  <w:style w:type="paragraph" w:styleId="Listepuces2">
    <w:name w:val="List Bullet 2"/>
    <w:basedOn w:val="Normal"/>
    <w:uiPriority w:val="99"/>
    <w:semiHidden/>
    <w:unhideWhenUsed/>
    <w:rsid w:val="002D51C6"/>
    <w:pPr>
      <w:numPr>
        <w:numId w:val="11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2D51C6"/>
    <w:pPr>
      <w:numPr>
        <w:numId w:val="12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2D51C6"/>
    <w:pPr>
      <w:numPr>
        <w:numId w:val="13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2D51C6"/>
    <w:pPr>
      <w:numPr>
        <w:numId w:val="14"/>
      </w:numPr>
      <w:contextualSpacing/>
    </w:pPr>
  </w:style>
  <w:style w:type="paragraph" w:styleId="Sous-titre">
    <w:name w:val="Subtitle"/>
    <w:basedOn w:val="Normal"/>
    <w:next w:val="Normal"/>
    <w:link w:val="Sous-titreCar"/>
    <w:uiPriority w:val="11"/>
    <w:semiHidden/>
    <w:rsid w:val="002D51C6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2D51C6"/>
    <w:rPr>
      <w:rFonts w:ascii="Calibri" w:hAnsi="Calibri" w:cs="Calibri"/>
      <w:color w:val="5A5A5A" w:themeColor="text1" w:themeTint="A5"/>
      <w:spacing w:val="15"/>
    </w:rPr>
  </w:style>
  <w:style w:type="table" w:styleId="Tableauclassique1">
    <w:name w:val="Table Classic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desillustrations">
    <w:name w:val="table of figures"/>
    <w:basedOn w:val="Normal"/>
    <w:next w:val="Normal"/>
    <w:uiPriority w:val="99"/>
    <w:semiHidden/>
    <w:unhideWhenUsed/>
    <w:rsid w:val="002D51C6"/>
  </w:style>
  <w:style w:type="paragraph" w:styleId="Textedemacro">
    <w:name w:val="macro"/>
    <w:link w:val="TextedemacroCar"/>
    <w:uiPriority w:val="99"/>
    <w:semiHidden/>
    <w:unhideWhenUsed/>
    <w:rsid w:val="002D51C6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2D51C6"/>
    <w:rPr>
      <w:rFonts w:ascii="Corbel" w:eastAsiaTheme="majorEastAsia" w:hAnsi="Corbel" w:cstheme="majorBidi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D51C6"/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2D51C6"/>
    <w:pPr>
      <w:ind w:left="220" w:hanging="220"/>
    </w:pPr>
  </w:style>
  <w:style w:type="paragraph" w:styleId="TitreTR">
    <w:name w:val="toa heading"/>
    <w:basedOn w:val="Normal"/>
    <w:next w:val="Normal"/>
    <w:uiPriority w:val="99"/>
    <w:semiHidden/>
    <w:unhideWhenUsed/>
    <w:rsid w:val="002D51C6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semiHidden/>
    <w:rsid w:val="002D51C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semiHidden/>
    <w:rsid w:val="002D51C6"/>
    <w:rPr>
      <w:rFonts w:ascii="Calibri" w:hAnsi="Calibri" w:cs="Calibri"/>
      <w:i/>
      <w:iCs/>
    </w:rPr>
  </w:style>
  <w:style w:type="table" w:styleId="Listecouleur">
    <w:name w:val="Colorful List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couleur-Accent6">
    <w:name w:val="Colorful List Accent 6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color1">
    <w:name w:val="Table Colorful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ramecouleur">
    <w:name w:val="Colorful Shading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llecouleur">
    <w:name w:val="Colorful Grid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couleur-Accent6">
    <w:name w:val="Colorful Grid Accent 6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Commentaire">
    <w:name w:val="annotation text"/>
    <w:basedOn w:val="Normal"/>
    <w:link w:val="CommentaireCar"/>
    <w:uiPriority w:val="99"/>
    <w:semiHidden/>
    <w:unhideWhenUsed/>
    <w:rsid w:val="002D51C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D51C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D51C6"/>
    <w:rPr>
      <w:rFonts w:ascii="Calibri" w:hAnsi="Calibri" w:cs="Calibri"/>
      <w:b/>
      <w:bCs/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sid w:val="002D51C6"/>
    <w:rPr>
      <w:rFonts w:ascii="Calibri" w:hAnsi="Calibri" w:cs="Calibri"/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paragraph" w:styleId="Adressedestinataire">
    <w:name w:val="envelope address"/>
    <w:basedOn w:val="Normal"/>
    <w:uiPriority w:val="99"/>
    <w:semiHidden/>
    <w:unhideWhenUsed/>
    <w:rsid w:val="002D51C6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Normalcentr">
    <w:name w:val="Block Text"/>
    <w:basedOn w:val="Normal"/>
    <w:uiPriority w:val="99"/>
    <w:semiHidden/>
    <w:unhideWhenUsed/>
    <w:rsid w:val="002D51C6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2D51C6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D51C6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D51C6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D51C6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D51C6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Aucuneliste"/>
    <w:uiPriority w:val="99"/>
    <w:semiHidden/>
    <w:unhideWhenUsed/>
    <w:rsid w:val="002D51C6"/>
    <w:pPr>
      <w:numPr>
        <w:numId w:val="15"/>
      </w:numPr>
    </w:pPr>
  </w:style>
  <w:style w:type="table" w:styleId="Tableausimple1">
    <w:name w:val="Plain Table 1"/>
    <w:basedOn w:val="TableauNormal"/>
    <w:uiPriority w:val="41"/>
    <w:rsid w:val="002D51C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2D51C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2D51C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2D51C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2D51C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frenceintense">
    <w:name w:val="Intense Reference"/>
    <w:basedOn w:val="Policepardfaut"/>
    <w:uiPriority w:val="32"/>
    <w:semiHidden/>
    <w:rsid w:val="002D51C6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rsid w:val="002D51C6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2D51C6"/>
    <w:rPr>
      <w:rFonts w:ascii="Calibri" w:hAnsi="Calibri" w:cs="Calibri"/>
      <w:i/>
      <w:iCs/>
      <w:color w:val="2C567A" w:themeColor="accent1"/>
    </w:rPr>
  </w:style>
  <w:style w:type="character" w:styleId="Emphaseintense">
    <w:name w:val="Intense Emphasis"/>
    <w:basedOn w:val="Policepardfaut"/>
    <w:uiPriority w:val="21"/>
    <w:semiHidden/>
    <w:rsid w:val="002D51C6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2D51C6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Policepardfaut"/>
    <w:uiPriority w:val="99"/>
    <w:semiHidden/>
    <w:unhideWhenUsed/>
    <w:rsid w:val="002D51C6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2D51C6"/>
    <w:rPr>
      <w:rFonts w:ascii="Calibri" w:hAnsi="Calibri" w:cs="Calibri"/>
      <w:color w:val="605E5C"/>
      <w:shd w:val="clear" w:color="auto" w:fill="E1DFDD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D51C6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D51C6"/>
    <w:rPr>
      <w:rFonts w:ascii="Calibri" w:hAnsi="Calibri" w:cs="Calibri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2D51C6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2D51C6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2D51C6"/>
    <w:rPr>
      <w:rFonts w:ascii="Calibri" w:hAnsi="Calibri" w:cs="Calibri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2D51C6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2D51C6"/>
    <w:rPr>
      <w:rFonts w:ascii="Calibri" w:hAnsi="Calibri" w:cs="Calibri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2D51C6"/>
    <w:pPr>
      <w:spacing w:after="120"/>
      <w:ind w:left="360"/>
    </w:pPr>
    <w:rPr>
      <w:sz w:val="16"/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2D51C6"/>
    <w:pPr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2D51C6"/>
    <w:pPr>
      <w:spacing w:after="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2D51C6"/>
    <w:rPr>
      <w:rFonts w:ascii="Calibri" w:hAnsi="Calibri" w:cs="Calibri"/>
    </w:rPr>
  </w:style>
  <w:style w:type="paragraph" w:styleId="Retraitnormal">
    <w:name w:val="Normal Indent"/>
    <w:basedOn w:val="Normal"/>
    <w:uiPriority w:val="99"/>
    <w:semiHidden/>
    <w:unhideWhenUsed/>
    <w:rsid w:val="002D51C6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2D51C6"/>
  </w:style>
  <w:style w:type="character" w:customStyle="1" w:styleId="TitredenoteCar">
    <w:name w:val="Titre de note Car"/>
    <w:basedOn w:val="Policepardfaut"/>
    <w:link w:val="Titredenote"/>
    <w:uiPriority w:val="99"/>
    <w:semiHidden/>
    <w:rsid w:val="002D51C6"/>
    <w:rPr>
      <w:rFonts w:ascii="Calibri" w:hAnsi="Calibri" w:cs="Calibri"/>
    </w:rPr>
  </w:style>
  <w:style w:type="table" w:styleId="Tableaucontemporain">
    <w:name w:val="Table Contemporary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eclaire">
    <w:name w:val="Light List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2D51C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illeclaire">
    <w:name w:val="Light Grid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efonce">
    <w:name w:val="Dark List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efonce-Accent6">
    <w:name w:val="Dark List Accent 6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eauListe1Clair">
    <w:name w:val="List Table 1 Light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20">
    <w:name w:val="List Table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30">
    <w:name w:val="List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eauListe40">
    <w:name w:val="List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2D51C6"/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2D51C6"/>
    <w:rPr>
      <w:rFonts w:ascii="Calibri" w:hAnsi="Calibri" w:cs="Calibri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2D51C6"/>
  </w:style>
  <w:style w:type="character" w:customStyle="1" w:styleId="SalutationsCar">
    <w:name w:val="Salutations Car"/>
    <w:basedOn w:val="Policepardfaut"/>
    <w:link w:val="Salutations"/>
    <w:uiPriority w:val="99"/>
    <w:semiHidden/>
    <w:rsid w:val="002D51C6"/>
    <w:rPr>
      <w:rFonts w:ascii="Calibri" w:hAnsi="Calibri" w:cs="Calibri"/>
    </w:rPr>
  </w:style>
  <w:style w:type="table" w:styleId="Colonnesdetableau1">
    <w:name w:val="Table Column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ar"/>
    <w:uiPriority w:val="99"/>
    <w:semiHidden/>
    <w:unhideWhenUsed/>
    <w:rsid w:val="002D51C6"/>
    <w:pPr>
      <w:ind w:left="4320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2D51C6"/>
    <w:rPr>
      <w:rFonts w:ascii="Calibri" w:hAnsi="Calibri" w:cs="Calibri"/>
    </w:rPr>
  </w:style>
  <w:style w:type="table" w:styleId="Tableausimple10">
    <w:name w:val="Table Simp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2D51C6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D51C6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D51C6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D51C6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D51C6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D51C6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D51C6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D51C6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D51C6"/>
    <w:pPr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sid w:val="002D51C6"/>
    <w:rPr>
      <w:rFonts w:ascii="Corbel" w:eastAsiaTheme="majorEastAsia" w:hAnsi="Corbel" w:cstheme="majorBidi"/>
      <w:b/>
      <w:bCs/>
    </w:rPr>
  </w:style>
  <w:style w:type="paragraph" w:styleId="Textebrut">
    <w:name w:val="Plain Text"/>
    <w:basedOn w:val="Normal"/>
    <w:link w:val="TextebrutCar"/>
    <w:uiPriority w:val="99"/>
    <w:semiHidden/>
    <w:unhideWhenUsed/>
    <w:rsid w:val="002D51C6"/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2D51C6"/>
    <w:rPr>
      <w:rFonts w:ascii="Consolas" w:hAnsi="Consolas" w:cs="Calibri"/>
      <w:sz w:val="21"/>
      <w:szCs w:val="21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2D51C6"/>
    <w:pPr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2D51C6"/>
    <w:rPr>
      <w:rFonts w:ascii="Calibri" w:hAnsi="Calibri" w:cs="Calibri"/>
    </w:rPr>
  </w:style>
  <w:style w:type="table" w:styleId="Grilledetableau1">
    <w:name w:val="Table Grid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2D51C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Grille1Clair">
    <w:name w:val="Grid Table 1 Light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3">
    <w:name w:val="Grid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web1">
    <w:name w:val="Table Web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ppelnotedebasdep">
    <w:name w:val="foot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D51C6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D51C6"/>
    <w:rPr>
      <w:rFonts w:ascii="Calibri" w:hAnsi="Calibri" w:cs="Calibri"/>
      <w:sz w:val="20"/>
      <w:szCs w:val="20"/>
    </w:rPr>
  </w:style>
  <w:style w:type="character" w:styleId="Numrodeligne">
    <w:name w:val="lin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table" w:styleId="Effetsdetableau3D1">
    <w:name w:val="Table 3D effect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uiPriority w:val="99"/>
    <w:semiHidden/>
    <w:unhideWhenUsed/>
    <w:rsid w:val="002D51C6"/>
    <w:rPr>
      <w:rFonts w:ascii="Calibri" w:hAnsi="Calibri" w:cs="Calibri"/>
      <w:color w:val="954F72" w:themeColor="followedHyperlink"/>
      <w:u w:val="single"/>
    </w:rPr>
  </w:style>
  <w:style w:type="character" w:styleId="Lienhypertexte">
    <w:name w:val="Hyperlink"/>
    <w:basedOn w:val="Policepardfaut"/>
    <w:uiPriority w:val="99"/>
    <w:semiHidden/>
    <w:unhideWhenUsed/>
    <w:rsid w:val="002D51C6"/>
    <w:rPr>
      <w:rFonts w:ascii="Calibri" w:hAnsi="Calibri" w:cs="Calibri"/>
      <w:color w:val="0563C1" w:themeColor="hyperlink"/>
      <w:u w:val="single"/>
    </w:rPr>
  </w:style>
  <w:style w:type="character" w:styleId="Numrodepage">
    <w:name w:val="pag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D51C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21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our\AppData\Roaming\Microsoft\Templates\C.V.%20Sph&#232;res%20bleues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FF5600D-5163-4BAA-979D-28BF3C2E5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C.V. Sphères bleues</Template>
  <TotalTime>0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2021-10-25T10:34:00Z</dcterms:created>
  <dcterms:modified xsi:type="dcterms:W3CDTF">2021-10-25T10:42:00Z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